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E33F" w14:textId="77777777" w:rsidR="00003A82" w:rsidRPr="00630A4A" w:rsidRDefault="00003A82" w:rsidP="00003A82">
      <w:pPr>
        <w:spacing w:line="240" w:lineRule="auto"/>
        <w:rPr>
          <w:b/>
          <w:color w:val="000000" w:themeColor="text1"/>
          <w:szCs w:val="28"/>
        </w:rPr>
      </w:pPr>
      <w:r w:rsidRPr="00630A4A">
        <w:rPr>
          <w:b/>
          <w:color w:val="000000" w:themeColor="text1"/>
          <w:szCs w:val="28"/>
        </w:rPr>
        <w:t>Федеральное государственное образовательное бюджетное</w:t>
      </w:r>
    </w:p>
    <w:p w14:paraId="70369D9C" w14:textId="77777777" w:rsidR="00003A82" w:rsidRPr="00630A4A" w:rsidRDefault="00003A82" w:rsidP="00003A82">
      <w:pPr>
        <w:spacing w:line="240" w:lineRule="auto"/>
        <w:ind w:firstLine="709"/>
        <w:rPr>
          <w:b/>
          <w:color w:val="000000" w:themeColor="text1"/>
          <w:szCs w:val="28"/>
        </w:rPr>
      </w:pPr>
      <w:r w:rsidRPr="00630A4A">
        <w:rPr>
          <w:b/>
          <w:color w:val="000000" w:themeColor="text1"/>
          <w:szCs w:val="28"/>
        </w:rPr>
        <w:t xml:space="preserve"> учреждение высшего образования</w:t>
      </w:r>
    </w:p>
    <w:p w14:paraId="7A496394" w14:textId="77777777" w:rsidR="00003A82" w:rsidRPr="00630A4A" w:rsidRDefault="00003A82" w:rsidP="00003A82">
      <w:pPr>
        <w:spacing w:line="240" w:lineRule="auto"/>
        <w:rPr>
          <w:b/>
          <w:color w:val="000000" w:themeColor="text1"/>
          <w:szCs w:val="28"/>
        </w:rPr>
      </w:pPr>
      <w:r w:rsidRPr="00630A4A">
        <w:rPr>
          <w:b/>
          <w:color w:val="000000" w:themeColor="text1"/>
          <w:szCs w:val="28"/>
        </w:rPr>
        <w:t xml:space="preserve"> «Финансовый университет при Правительстве Российской Федерации»</w:t>
      </w:r>
    </w:p>
    <w:p w14:paraId="6C7E12FC" w14:textId="77777777" w:rsidR="00003A82" w:rsidRPr="00630A4A" w:rsidRDefault="00003A82" w:rsidP="00003A82">
      <w:pPr>
        <w:spacing w:line="240" w:lineRule="auto"/>
        <w:rPr>
          <w:b/>
          <w:color w:val="000000" w:themeColor="text1"/>
          <w:szCs w:val="28"/>
        </w:rPr>
      </w:pPr>
      <w:r w:rsidRPr="00630A4A">
        <w:rPr>
          <w:b/>
          <w:color w:val="000000" w:themeColor="text1"/>
          <w:szCs w:val="28"/>
        </w:rPr>
        <w:t>(Финансовый университет)</w:t>
      </w:r>
    </w:p>
    <w:p w14:paraId="3BAB2EE1" w14:textId="77777777" w:rsidR="00003A82" w:rsidRPr="00630A4A" w:rsidRDefault="00003A82" w:rsidP="00003A82">
      <w:pPr>
        <w:spacing w:line="240" w:lineRule="auto"/>
        <w:ind w:firstLine="709"/>
        <w:rPr>
          <w:color w:val="000000" w:themeColor="text1"/>
          <w:szCs w:val="28"/>
        </w:rPr>
      </w:pPr>
    </w:p>
    <w:p w14:paraId="09F916B4" w14:textId="163BF9B3" w:rsidR="00003A82" w:rsidRPr="00630A4A" w:rsidRDefault="00003A82" w:rsidP="00003A82">
      <w:pPr>
        <w:spacing w:line="240" w:lineRule="auto"/>
        <w:rPr>
          <w:color w:val="000000" w:themeColor="text1"/>
          <w:szCs w:val="28"/>
        </w:rPr>
      </w:pPr>
      <w:r w:rsidRPr="00630A4A">
        <w:rPr>
          <w:color w:val="000000" w:themeColor="text1"/>
          <w:szCs w:val="28"/>
        </w:rPr>
        <w:t>Колледж информатики и программирования</w:t>
      </w:r>
    </w:p>
    <w:p w14:paraId="33E8BCB3" w14:textId="77777777" w:rsidR="00003A82" w:rsidRPr="00630A4A" w:rsidRDefault="00003A82" w:rsidP="00003A82">
      <w:pPr>
        <w:spacing w:line="240" w:lineRule="auto"/>
        <w:rPr>
          <w:color w:val="000000" w:themeColor="text1"/>
          <w:szCs w:val="28"/>
        </w:rPr>
      </w:pPr>
    </w:p>
    <w:p w14:paraId="029BF98B" w14:textId="77777777" w:rsidR="00003A82" w:rsidRPr="00630A4A" w:rsidRDefault="00003A82" w:rsidP="00003A82">
      <w:pPr>
        <w:spacing w:line="240" w:lineRule="auto"/>
        <w:rPr>
          <w:color w:val="000000" w:themeColor="text1"/>
          <w:szCs w:val="28"/>
        </w:rPr>
      </w:pPr>
      <w:r w:rsidRPr="00630A4A">
        <w:rPr>
          <w:color w:val="000000" w:themeColor="text1"/>
          <w:szCs w:val="28"/>
        </w:rPr>
        <w:t>ОТЧЁТ</w:t>
      </w:r>
    </w:p>
    <w:p w14:paraId="34C10D28" w14:textId="77777777" w:rsidR="00003A82" w:rsidRPr="00630A4A" w:rsidRDefault="00003A82" w:rsidP="00003A82">
      <w:pPr>
        <w:widowControl w:val="0"/>
        <w:spacing w:line="240" w:lineRule="auto"/>
        <w:ind w:right="45"/>
        <w:rPr>
          <w:color w:val="000000" w:themeColor="text1"/>
          <w:szCs w:val="28"/>
          <w:u w:val="single"/>
        </w:rPr>
      </w:pPr>
      <w:r w:rsidRPr="00630A4A">
        <w:rPr>
          <w:color w:val="000000" w:themeColor="text1"/>
          <w:szCs w:val="28"/>
          <w:u w:val="single"/>
        </w:rPr>
        <w:t>По учебной практике</w:t>
      </w:r>
    </w:p>
    <w:p w14:paraId="6D229232" w14:textId="77777777" w:rsidR="00003A82" w:rsidRPr="00630A4A" w:rsidRDefault="00003A82" w:rsidP="00003A82">
      <w:pPr>
        <w:widowControl w:val="0"/>
        <w:spacing w:line="240" w:lineRule="auto"/>
        <w:ind w:right="45" w:firstLine="709"/>
        <w:rPr>
          <w:color w:val="000000" w:themeColor="text1"/>
          <w:szCs w:val="28"/>
          <w:u w:val="single"/>
        </w:rPr>
      </w:pPr>
    </w:p>
    <w:p w14:paraId="624F70C3" w14:textId="77777777" w:rsidR="00003A82" w:rsidRPr="00630A4A" w:rsidRDefault="00003A82" w:rsidP="00C668FC">
      <w:pPr>
        <w:widowControl w:val="0"/>
        <w:spacing w:line="240" w:lineRule="auto"/>
        <w:ind w:right="45"/>
        <w:jc w:val="both"/>
        <w:rPr>
          <w:color w:val="000000" w:themeColor="text1"/>
          <w:szCs w:val="28"/>
        </w:rPr>
      </w:pPr>
      <w:r w:rsidRPr="00630A4A">
        <w:rPr>
          <w:color w:val="000000" w:themeColor="text1"/>
          <w:szCs w:val="28"/>
        </w:rPr>
        <w:t xml:space="preserve">Специальность </w:t>
      </w:r>
      <w:r>
        <w:rPr>
          <w:color w:val="000000" w:themeColor="text1"/>
          <w:szCs w:val="28"/>
          <w:u w:val="single"/>
        </w:rPr>
        <w:t>09.02.07 «Информационные системы и программирование»</w:t>
      </w:r>
    </w:p>
    <w:p w14:paraId="1CA5D88F" w14:textId="77777777" w:rsidR="00003A82" w:rsidRPr="00C668FC" w:rsidRDefault="00003A82" w:rsidP="00003A82">
      <w:pPr>
        <w:spacing w:line="240" w:lineRule="auto"/>
        <w:ind w:firstLine="709"/>
        <w:jc w:val="both"/>
        <w:rPr>
          <w:color w:val="000000" w:themeColor="text1"/>
          <w:sz w:val="24"/>
          <w:szCs w:val="24"/>
        </w:rPr>
      </w:pPr>
      <w:r w:rsidRPr="00C668FC">
        <w:rPr>
          <w:color w:val="000000" w:themeColor="text1"/>
          <w:sz w:val="24"/>
          <w:szCs w:val="24"/>
        </w:rPr>
        <w:t xml:space="preserve">                                   (код)                         (наименование)</w:t>
      </w:r>
    </w:p>
    <w:p w14:paraId="2171B91F" w14:textId="77777777" w:rsidR="00003A82" w:rsidRDefault="00003A82" w:rsidP="00003A82">
      <w:pPr>
        <w:spacing w:line="240" w:lineRule="auto"/>
        <w:rPr>
          <w:color w:val="000000" w:themeColor="text1"/>
          <w:szCs w:val="28"/>
        </w:rPr>
      </w:pPr>
      <w:bookmarkStart w:id="0" w:name="_Hlk183424675"/>
    </w:p>
    <w:p w14:paraId="22D7A591" w14:textId="77777777" w:rsidR="00003A82" w:rsidRPr="00630A4A" w:rsidRDefault="00003A82" w:rsidP="00003A82">
      <w:pPr>
        <w:spacing w:line="240" w:lineRule="auto"/>
        <w:rPr>
          <w:color w:val="000000" w:themeColor="text1"/>
          <w:szCs w:val="28"/>
        </w:rPr>
      </w:pPr>
      <w:r w:rsidRPr="00630A4A">
        <w:rPr>
          <w:color w:val="000000" w:themeColor="text1"/>
          <w:szCs w:val="28"/>
        </w:rPr>
        <w:t xml:space="preserve">Профессиональный модуль </w:t>
      </w:r>
      <w:r>
        <w:rPr>
          <w:color w:val="000000" w:themeColor="text1"/>
          <w:szCs w:val="28"/>
          <w:u w:val="single"/>
        </w:rPr>
        <w:t>ПМ.02 Осуществление интеграции программных модулей</w:t>
      </w:r>
    </w:p>
    <w:p w14:paraId="45F77435" w14:textId="77777777" w:rsidR="00003A82" w:rsidRPr="00C668FC" w:rsidRDefault="00003A82" w:rsidP="00003A82">
      <w:pPr>
        <w:spacing w:line="240" w:lineRule="auto"/>
        <w:ind w:firstLine="709"/>
        <w:rPr>
          <w:color w:val="000000" w:themeColor="text1"/>
          <w:sz w:val="24"/>
          <w:szCs w:val="24"/>
        </w:rPr>
      </w:pPr>
      <w:r w:rsidRPr="00630A4A">
        <w:rPr>
          <w:color w:val="000000" w:themeColor="text1"/>
        </w:rPr>
        <w:t xml:space="preserve">                         </w:t>
      </w:r>
      <w:r w:rsidRPr="00C668FC">
        <w:rPr>
          <w:color w:val="000000" w:themeColor="text1"/>
          <w:sz w:val="24"/>
          <w:szCs w:val="24"/>
        </w:rPr>
        <w:t xml:space="preserve">           (код)                             (наименование)</w:t>
      </w:r>
    </w:p>
    <w:bookmarkEnd w:id="0"/>
    <w:p w14:paraId="4131E880" w14:textId="77777777" w:rsidR="00003A82" w:rsidRPr="00630A4A" w:rsidRDefault="00003A82" w:rsidP="00003A82">
      <w:pPr>
        <w:tabs>
          <w:tab w:val="left" w:pos="3828"/>
          <w:tab w:val="left" w:pos="5245"/>
        </w:tabs>
        <w:spacing w:line="240" w:lineRule="auto"/>
        <w:ind w:firstLine="709"/>
        <w:rPr>
          <w:color w:val="000000" w:themeColor="text1"/>
          <w:sz w:val="20"/>
          <w:szCs w:val="20"/>
        </w:rPr>
      </w:pPr>
    </w:p>
    <w:p w14:paraId="32B148C6" w14:textId="77777777" w:rsidR="00003A82" w:rsidRPr="00630A4A" w:rsidRDefault="00003A82" w:rsidP="00C668FC">
      <w:pPr>
        <w:spacing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Междисциплинарный курс </w:t>
      </w:r>
      <w:r w:rsidRPr="008F38D5">
        <w:rPr>
          <w:color w:val="000000" w:themeColor="text1"/>
          <w:szCs w:val="28"/>
          <w:u w:val="single"/>
        </w:rPr>
        <w:t>МДК.0</w:t>
      </w:r>
      <w:r>
        <w:rPr>
          <w:color w:val="000000" w:themeColor="text1"/>
          <w:szCs w:val="28"/>
          <w:u w:val="single"/>
        </w:rPr>
        <w:t>2</w:t>
      </w:r>
      <w:r w:rsidRPr="008F38D5">
        <w:rPr>
          <w:color w:val="000000" w:themeColor="text1"/>
          <w:szCs w:val="28"/>
          <w:u w:val="single"/>
        </w:rPr>
        <w:t>.0</w:t>
      </w:r>
      <w:r>
        <w:rPr>
          <w:color w:val="000000" w:themeColor="text1"/>
          <w:szCs w:val="28"/>
          <w:u w:val="single"/>
        </w:rPr>
        <w:t>3</w:t>
      </w:r>
      <w:r w:rsidRPr="008F38D5">
        <w:rPr>
          <w:color w:val="000000" w:themeColor="text1"/>
          <w:szCs w:val="28"/>
          <w:u w:val="single"/>
        </w:rPr>
        <w:t xml:space="preserve"> </w:t>
      </w:r>
      <w:r>
        <w:rPr>
          <w:color w:val="000000" w:themeColor="text1"/>
          <w:szCs w:val="28"/>
          <w:u w:val="single"/>
        </w:rPr>
        <w:t>Математическое моделирование</w:t>
      </w:r>
    </w:p>
    <w:p w14:paraId="56419857" w14:textId="77777777" w:rsidR="00003A82" w:rsidRPr="00C668FC" w:rsidRDefault="00003A82" w:rsidP="00003A82">
      <w:pPr>
        <w:spacing w:line="240" w:lineRule="auto"/>
        <w:ind w:firstLine="709"/>
        <w:rPr>
          <w:color w:val="000000" w:themeColor="text1"/>
          <w:sz w:val="24"/>
          <w:szCs w:val="24"/>
        </w:rPr>
      </w:pPr>
      <w:r w:rsidRPr="00630A4A">
        <w:rPr>
          <w:color w:val="000000" w:themeColor="text1"/>
        </w:rPr>
        <w:t xml:space="preserve">                                 </w:t>
      </w:r>
      <w:r w:rsidRPr="00C668FC">
        <w:rPr>
          <w:color w:val="000000" w:themeColor="text1"/>
          <w:sz w:val="24"/>
          <w:szCs w:val="24"/>
        </w:rPr>
        <w:t xml:space="preserve">   (код)                             (наименование)</w:t>
      </w:r>
    </w:p>
    <w:p w14:paraId="2D7E153A" w14:textId="77777777" w:rsidR="00003A82" w:rsidRPr="00630A4A" w:rsidRDefault="00003A82" w:rsidP="00003A82">
      <w:pPr>
        <w:tabs>
          <w:tab w:val="left" w:pos="3828"/>
          <w:tab w:val="left" w:pos="5245"/>
        </w:tabs>
        <w:spacing w:line="240" w:lineRule="auto"/>
        <w:ind w:left="3969" w:firstLine="709"/>
        <w:rPr>
          <w:color w:val="000000" w:themeColor="text1"/>
          <w:szCs w:val="28"/>
        </w:rPr>
      </w:pPr>
    </w:p>
    <w:p w14:paraId="47C7BE27" w14:textId="77777777" w:rsidR="00EB3723" w:rsidRPr="00EB3723" w:rsidRDefault="00EB3723" w:rsidP="00EB3723">
      <w:pPr>
        <w:tabs>
          <w:tab w:val="left" w:pos="5245"/>
        </w:tabs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</w:p>
    <w:p w14:paraId="54D6C9D7" w14:textId="77777777" w:rsidR="00EB3723" w:rsidRPr="00EB3723" w:rsidRDefault="00EB3723" w:rsidP="00EB3723">
      <w:pPr>
        <w:tabs>
          <w:tab w:val="left" w:pos="4536"/>
          <w:tab w:val="left" w:pos="5245"/>
        </w:tabs>
        <w:spacing w:line="240" w:lineRule="auto"/>
        <w:ind w:left="3828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</w:p>
    <w:p w14:paraId="4F0A179E" w14:textId="0CAE815E" w:rsidR="00EB3723" w:rsidRPr="00EB3723" w:rsidRDefault="00EB3723" w:rsidP="00EB3723">
      <w:pPr>
        <w:tabs>
          <w:tab w:val="left" w:pos="4536"/>
          <w:tab w:val="left" w:pos="5245"/>
        </w:tabs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 xml:space="preserve">Студент </w:t>
      </w: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softHyphen/>
      </w:r>
      <w:r w:rsidRPr="00EB3723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4</w:t>
      </w: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 xml:space="preserve"> курса </w:t>
      </w:r>
      <w:r w:rsidRPr="00EB3723">
        <w:rPr>
          <w:rFonts w:cs="Times New Roman"/>
          <w:color w:val="000000" w:themeColor="text1"/>
          <w:szCs w:val="28"/>
          <w:u w:val="single"/>
        </w:rPr>
        <w:t>4ИСИП-12</w:t>
      </w:r>
      <w:r w:rsidR="00EA18E9">
        <w:rPr>
          <w:rFonts w:cs="Times New Roman"/>
          <w:color w:val="000000" w:themeColor="text1"/>
          <w:szCs w:val="28"/>
          <w:u w:val="single"/>
        </w:rPr>
        <w:t>2</w:t>
      </w: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 xml:space="preserve"> учебной группы</w:t>
      </w:r>
    </w:p>
    <w:p w14:paraId="5138F26C" w14:textId="77777777" w:rsidR="00EB3723" w:rsidRPr="00EB3723" w:rsidRDefault="00EB3723" w:rsidP="00EB3723">
      <w:pPr>
        <w:tabs>
          <w:tab w:val="left" w:pos="4536"/>
          <w:tab w:val="left" w:pos="5245"/>
        </w:tabs>
        <w:spacing w:line="240" w:lineRule="auto"/>
        <w:ind w:left="3828"/>
        <w:jc w:val="left"/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ab/>
        <w:t xml:space="preserve"> </w:t>
      </w:r>
      <w:r w:rsidRPr="00EB372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(номер)            (номер)</w:t>
      </w:r>
    </w:p>
    <w:p w14:paraId="5742B78B" w14:textId="63F50E37" w:rsidR="00F23A7E" w:rsidRPr="00F23A7E" w:rsidRDefault="00BF63D3" w:rsidP="00F23A7E">
      <w:pPr>
        <w:spacing w:line="240" w:lineRule="auto"/>
        <w:ind w:left="3828" w:firstLine="283"/>
        <w:jc w:val="left"/>
        <w:rPr>
          <w:rFonts w:eastAsia="Times New Roman" w:cs="Times New Roman"/>
          <w:color w:val="000000"/>
          <w:szCs w:val="28"/>
          <w:lang w:eastAsia="en-GB"/>
        </w:rPr>
      </w:pPr>
      <w:r w:rsidRPr="00BF63D3">
        <w:rPr>
          <w:rFonts w:eastAsia="Times New Roman" w:cs="Times New Roman"/>
          <w:noProof/>
          <w:color w:val="000000"/>
          <w:szCs w:val="28"/>
          <w:u w:val="single"/>
          <w:lang w:eastAsia="en-GB"/>
        </w:rPr>
        <w:drawing>
          <wp:inline distT="0" distB="0" distL="0" distR="0" wp14:anchorId="59DA167F" wp14:editId="1F5A6B88">
            <wp:extent cx="548640" cy="411480"/>
            <wp:effectExtent l="0" t="0" r="3810" b="0"/>
            <wp:docPr id="1872474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1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3A7E" w:rsidRPr="00F23A7E">
        <w:rPr>
          <w:rFonts w:eastAsia="Times New Roman" w:cs="Times New Roman"/>
          <w:color w:val="000000"/>
          <w:szCs w:val="28"/>
          <w:lang w:eastAsia="en-GB"/>
        </w:rPr>
        <w:t xml:space="preserve">                           </w:t>
      </w:r>
      <w:r>
        <w:rPr>
          <w:rFonts w:eastAsia="Times New Roman" w:cs="Times New Roman"/>
          <w:color w:val="000000"/>
          <w:szCs w:val="28"/>
          <w:u w:val="single"/>
          <w:lang w:eastAsia="en-GB"/>
        </w:rPr>
        <w:t>А</w:t>
      </w:r>
      <w:r w:rsidR="00F23A7E" w:rsidRPr="00F23A7E">
        <w:rPr>
          <w:rFonts w:eastAsia="Times New Roman" w:cs="Times New Roman"/>
          <w:color w:val="000000"/>
          <w:szCs w:val="28"/>
          <w:u w:val="single"/>
          <w:lang w:eastAsia="en-GB"/>
        </w:rPr>
        <w:t xml:space="preserve">. </w:t>
      </w:r>
      <w:r>
        <w:rPr>
          <w:rFonts w:eastAsia="Times New Roman" w:cs="Times New Roman"/>
          <w:color w:val="000000"/>
          <w:szCs w:val="28"/>
          <w:u w:val="single"/>
          <w:lang w:eastAsia="en-GB"/>
        </w:rPr>
        <w:t>В</w:t>
      </w:r>
      <w:r w:rsidR="00F23A7E" w:rsidRPr="00F23A7E">
        <w:rPr>
          <w:rFonts w:eastAsia="Times New Roman" w:cs="Times New Roman"/>
          <w:color w:val="000000"/>
          <w:szCs w:val="28"/>
          <w:u w:val="single"/>
          <w:lang w:eastAsia="en-GB"/>
        </w:rPr>
        <w:t xml:space="preserve">. </w:t>
      </w:r>
      <w:r>
        <w:rPr>
          <w:rFonts w:eastAsia="Times New Roman" w:cs="Times New Roman"/>
          <w:color w:val="000000"/>
          <w:szCs w:val="28"/>
          <w:u w:val="single"/>
          <w:lang w:eastAsia="en-GB"/>
        </w:rPr>
        <w:t>Петров</w:t>
      </w:r>
    </w:p>
    <w:p w14:paraId="22719027" w14:textId="358823B8" w:rsidR="00EB3723" w:rsidRPr="00EB3723" w:rsidRDefault="00F23A7E" w:rsidP="00F23A7E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u w:val="single"/>
          <w:lang w:eastAsia="ru-RU"/>
        </w:rPr>
      </w:pPr>
      <w:r w:rsidRPr="00F23A7E">
        <w:rPr>
          <w:rFonts w:eastAsia="Times New Roman" w:cs="Times New Roman"/>
          <w:color w:val="000000"/>
          <w:sz w:val="24"/>
          <w:szCs w:val="24"/>
          <w:lang w:eastAsia="en-GB"/>
        </w:rPr>
        <w:t xml:space="preserve">    (подпись)                        (инициалы, фамилия)</w:t>
      </w:r>
    </w:p>
    <w:p w14:paraId="79B3FA96" w14:textId="77777777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08A14535" w14:textId="77777777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>Проверил:</w:t>
      </w:r>
    </w:p>
    <w:p w14:paraId="2DE8A758" w14:textId="77777777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168B16F" w14:textId="77777777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Cs w:val="28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>Руководитель практики от Колледжа информатики и программирования</w:t>
      </w:r>
    </w:p>
    <w:p w14:paraId="386BE0B1" w14:textId="34145DB8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EB3723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 xml:space="preserve">Преподаватель </w:t>
      </w:r>
      <w:r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В</w:t>
      </w:r>
      <w:r w:rsidRPr="00EB3723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КК</w:t>
      </w: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 xml:space="preserve">   </w:t>
      </w:r>
      <w:r w:rsidRPr="00EB3723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Pr="00EB3723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Н.Н. Сафонова</w:t>
      </w:r>
      <w:r w:rsidRPr="00EB372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 (квалификационная                   (инициалы, фамилия)</w:t>
      </w:r>
    </w:p>
    <w:p w14:paraId="1D97B953" w14:textId="77777777" w:rsidR="00EB3723" w:rsidRPr="00EB3723" w:rsidRDefault="00EB3723" w:rsidP="00EB3723">
      <w:pPr>
        <w:spacing w:line="240" w:lineRule="auto"/>
        <w:ind w:left="3828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EB372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категория или звание,</w:t>
      </w:r>
    </w:p>
    <w:p w14:paraId="2C216493" w14:textId="60AD6284" w:rsidR="00003A82" w:rsidRPr="00C668FC" w:rsidRDefault="00EB3723" w:rsidP="00F23A7E">
      <w:pPr>
        <w:spacing w:line="240" w:lineRule="auto"/>
        <w:ind w:left="3828"/>
        <w:jc w:val="both"/>
        <w:rPr>
          <w:color w:val="000000" w:themeColor="text1"/>
          <w:sz w:val="24"/>
          <w:szCs w:val="24"/>
          <w:u w:val="single"/>
        </w:rPr>
      </w:pPr>
      <w:r w:rsidRPr="00EB372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должность)                </w:t>
      </w:r>
    </w:p>
    <w:p w14:paraId="181C33AC" w14:textId="77777777" w:rsidR="00003A82" w:rsidRPr="00630A4A" w:rsidRDefault="00003A82" w:rsidP="00003A82">
      <w:pPr>
        <w:spacing w:line="240" w:lineRule="auto"/>
        <w:ind w:left="3969" w:firstLine="709"/>
        <w:rPr>
          <w:color w:val="000000" w:themeColor="text1"/>
          <w:szCs w:val="28"/>
          <w:u w:val="single"/>
        </w:rPr>
      </w:pPr>
    </w:p>
    <w:p w14:paraId="0CF6FFEA" w14:textId="77777777" w:rsidR="00003A82" w:rsidRDefault="00003A82" w:rsidP="00003A82">
      <w:pPr>
        <w:tabs>
          <w:tab w:val="left" w:pos="9072"/>
        </w:tabs>
        <w:spacing w:line="240" w:lineRule="auto"/>
        <w:ind w:firstLine="709"/>
        <w:rPr>
          <w:color w:val="000000" w:themeColor="text1"/>
          <w:szCs w:val="28"/>
        </w:rPr>
      </w:pPr>
    </w:p>
    <w:p w14:paraId="7AC470D9" w14:textId="77777777" w:rsidR="00003A82" w:rsidRDefault="00003A82" w:rsidP="00003A82">
      <w:pPr>
        <w:tabs>
          <w:tab w:val="left" w:pos="9072"/>
        </w:tabs>
        <w:spacing w:line="240" w:lineRule="auto"/>
        <w:rPr>
          <w:color w:val="000000" w:themeColor="text1"/>
          <w:szCs w:val="28"/>
        </w:rPr>
      </w:pPr>
    </w:p>
    <w:p w14:paraId="5D2A218D" w14:textId="77777777" w:rsidR="00003A82" w:rsidRDefault="00003A82" w:rsidP="00003A82">
      <w:pPr>
        <w:tabs>
          <w:tab w:val="left" w:pos="9072"/>
        </w:tabs>
        <w:spacing w:line="240" w:lineRule="auto"/>
        <w:rPr>
          <w:color w:val="000000" w:themeColor="text1"/>
          <w:szCs w:val="28"/>
        </w:rPr>
      </w:pPr>
    </w:p>
    <w:p w14:paraId="34560DA4" w14:textId="77777777" w:rsidR="00003A82" w:rsidRPr="00630A4A" w:rsidRDefault="00003A82" w:rsidP="00003A82">
      <w:pPr>
        <w:tabs>
          <w:tab w:val="left" w:pos="9072"/>
        </w:tabs>
        <w:spacing w:line="240" w:lineRule="auto"/>
        <w:rPr>
          <w:color w:val="000000" w:themeColor="text1"/>
          <w:szCs w:val="28"/>
        </w:rPr>
      </w:pPr>
      <w:r w:rsidRPr="00630A4A">
        <w:rPr>
          <w:color w:val="000000" w:themeColor="text1"/>
          <w:szCs w:val="28"/>
        </w:rPr>
        <w:t>Москва – 20</w:t>
      </w:r>
      <w:r w:rsidRPr="00630A4A">
        <w:rPr>
          <w:color w:val="000000" w:themeColor="text1"/>
          <w:szCs w:val="28"/>
        </w:rPr>
        <w:softHyphen/>
      </w:r>
      <w:r>
        <w:rPr>
          <w:color w:val="000000" w:themeColor="text1"/>
          <w:szCs w:val="28"/>
        </w:rPr>
        <w:t>25</w:t>
      </w:r>
    </w:p>
    <w:p w14:paraId="64562A3D" w14:textId="77777777" w:rsidR="00003A82" w:rsidRDefault="00003A82" w:rsidP="00003A82">
      <w:pPr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br w:type="page"/>
      </w:r>
    </w:p>
    <w:p w14:paraId="589F41F2" w14:textId="77777777" w:rsidR="00003A82" w:rsidRPr="0056096A" w:rsidRDefault="00003A82" w:rsidP="00003A82">
      <w:pPr>
        <w:tabs>
          <w:tab w:val="left" w:pos="3119"/>
          <w:tab w:val="left" w:pos="3261"/>
        </w:tabs>
        <w:rPr>
          <w:color w:val="000000" w:themeColor="text1"/>
          <w:szCs w:val="28"/>
        </w:rPr>
      </w:pPr>
      <w:r w:rsidRPr="00630A4A">
        <w:rPr>
          <w:b/>
          <w:bCs/>
          <w:color w:val="000000" w:themeColor="text1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2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003A82" w:rsidRPr="00630A4A" w14:paraId="39704E3D" w14:textId="77777777" w:rsidTr="000146A6">
        <w:trPr>
          <w:trHeight w:val="561"/>
        </w:trPr>
        <w:tc>
          <w:tcPr>
            <w:tcW w:w="988" w:type="dxa"/>
            <w:vAlign w:val="center"/>
          </w:tcPr>
          <w:p w14:paraId="70B1CE4F" w14:textId="77777777" w:rsidR="00003A82" w:rsidRPr="00630A4A" w:rsidRDefault="00003A82" w:rsidP="000146A6">
            <w:pPr>
              <w:tabs>
                <w:tab w:val="left" w:pos="915"/>
              </w:tabs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70448E07" w14:textId="77777777" w:rsidR="00003A82" w:rsidRPr="00630A4A" w:rsidRDefault="00003A82" w:rsidP="000146A6">
            <w:pPr>
              <w:tabs>
                <w:tab w:val="left" w:pos="91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1109A0F3" w14:textId="77777777" w:rsidR="00003A82" w:rsidRPr="00630A4A" w:rsidRDefault="00003A82" w:rsidP="000146A6">
            <w:pPr>
              <w:tabs>
                <w:tab w:val="left" w:pos="91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003A82" w:rsidRPr="00630A4A" w14:paraId="10A87572" w14:textId="77777777" w:rsidTr="000146A6">
        <w:trPr>
          <w:trHeight w:val="689"/>
        </w:trPr>
        <w:tc>
          <w:tcPr>
            <w:tcW w:w="988" w:type="dxa"/>
            <w:vAlign w:val="center"/>
          </w:tcPr>
          <w:p w14:paraId="24764A56" w14:textId="77777777" w:rsidR="00003A82" w:rsidRPr="00003A82" w:rsidRDefault="00003A82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87" w:type="dxa"/>
          </w:tcPr>
          <w:p w14:paraId="690E865A" w14:textId="77777777" w:rsidR="00003A82" w:rsidRPr="00003A82" w:rsidRDefault="00003A82" w:rsidP="00C668FC">
            <w:pPr>
              <w:tabs>
                <w:tab w:val="left" w:pos="915"/>
              </w:tabs>
              <w:jc w:val="left"/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rFonts w:eastAsiaTheme="minorHAnsi"/>
                <w:sz w:val="24"/>
                <w:szCs w:val="24"/>
                <w:lang w:eastAsia="en-US"/>
              </w:rPr>
              <w:t>Построение различных типов математических моделей</w:t>
            </w:r>
          </w:p>
        </w:tc>
        <w:tc>
          <w:tcPr>
            <w:tcW w:w="2126" w:type="dxa"/>
            <w:vAlign w:val="center"/>
          </w:tcPr>
          <w:p w14:paraId="6D4524FA" w14:textId="0EE8C3EC" w:rsidR="00003A82" w:rsidRPr="00504B7C" w:rsidRDefault="004029DF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отлично</w:t>
            </w:r>
          </w:p>
        </w:tc>
      </w:tr>
      <w:tr w:rsidR="00003A82" w:rsidRPr="00630A4A" w14:paraId="0BF73E88" w14:textId="77777777" w:rsidTr="000146A6">
        <w:trPr>
          <w:trHeight w:val="689"/>
        </w:trPr>
        <w:tc>
          <w:tcPr>
            <w:tcW w:w="988" w:type="dxa"/>
            <w:vAlign w:val="center"/>
          </w:tcPr>
          <w:p w14:paraId="29AE5C2D" w14:textId="77777777" w:rsidR="00003A82" w:rsidRPr="00003A82" w:rsidRDefault="00003A82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87" w:type="dxa"/>
          </w:tcPr>
          <w:p w14:paraId="2112E1F2" w14:textId="77777777" w:rsidR="00003A82" w:rsidRPr="00003A82" w:rsidRDefault="00003A82" w:rsidP="00C668FC">
            <w:pPr>
              <w:tabs>
                <w:tab w:val="left" w:pos="915"/>
              </w:tabs>
              <w:jc w:val="left"/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rFonts w:eastAsiaTheme="minorHAnsi"/>
                <w:sz w:val="24"/>
                <w:szCs w:val="24"/>
                <w:lang w:eastAsia="en-US"/>
              </w:rPr>
              <w:t>Разработка модуля по построенной математической модели и его интеграция в программное обеспечение</w:t>
            </w:r>
          </w:p>
        </w:tc>
        <w:tc>
          <w:tcPr>
            <w:tcW w:w="2126" w:type="dxa"/>
            <w:vAlign w:val="center"/>
          </w:tcPr>
          <w:p w14:paraId="6C72D235" w14:textId="1AFBC194" w:rsidR="00003A82" w:rsidRPr="00003A82" w:rsidRDefault="004029DF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отлично</w:t>
            </w:r>
          </w:p>
        </w:tc>
      </w:tr>
      <w:tr w:rsidR="00003A82" w:rsidRPr="00630A4A" w14:paraId="0EFA6A59" w14:textId="77777777" w:rsidTr="000146A6">
        <w:trPr>
          <w:trHeight w:val="689"/>
        </w:trPr>
        <w:tc>
          <w:tcPr>
            <w:tcW w:w="988" w:type="dxa"/>
            <w:vAlign w:val="center"/>
          </w:tcPr>
          <w:p w14:paraId="2726A3E0" w14:textId="77777777" w:rsidR="00003A82" w:rsidRPr="00003A82" w:rsidRDefault="00003A82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87" w:type="dxa"/>
            <w:vAlign w:val="center"/>
          </w:tcPr>
          <w:p w14:paraId="10699242" w14:textId="77777777" w:rsidR="00003A82" w:rsidRPr="00003A82" w:rsidRDefault="00003A82" w:rsidP="00C668FC">
            <w:pPr>
              <w:tabs>
                <w:tab w:val="left" w:pos="915"/>
              </w:tabs>
              <w:jc w:val="left"/>
              <w:rPr>
                <w:bCs/>
                <w:color w:val="000000" w:themeColor="text1"/>
                <w:sz w:val="24"/>
                <w:szCs w:val="24"/>
              </w:rPr>
            </w:pPr>
            <w:r w:rsidRPr="00003A82">
              <w:rPr>
                <w:rFonts w:eastAsiaTheme="minorHAnsi"/>
                <w:sz w:val="24"/>
                <w:szCs w:val="24"/>
                <w:lang w:eastAsia="en-US"/>
              </w:rPr>
              <w:t>Составление тестовых наборов для проверки работоспособности математической модели и тестирования программы</w:t>
            </w:r>
          </w:p>
        </w:tc>
        <w:tc>
          <w:tcPr>
            <w:tcW w:w="2126" w:type="dxa"/>
            <w:vAlign w:val="center"/>
          </w:tcPr>
          <w:p w14:paraId="3D1CA533" w14:textId="1B8BFD7B" w:rsidR="00003A82" w:rsidRPr="00003A82" w:rsidRDefault="004029DF" w:rsidP="000146A6">
            <w:pPr>
              <w:tabs>
                <w:tab w:val="left" w:pos="915"/>
              </w:tabs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отлично</w:t>
            </w:r>
          </w:p>
        </w:tc>
      </w:tr>
    </w:tbl>
    <w:p w14:paraId="37CEA37C" w14:textId="77777777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D62AD02" w14:textId="4595C441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1D96BA99" w14:textId="3A812FE9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917DD8E" w14:textId="739B573E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296ECA61" w14:textId="1A56B199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AE80391" w14:textId="01DD8202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29D14046" w14:textId="5B9B8417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78273BD8" w14:textId="142FD757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A64E07A" w14:textId="5B0460D1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52030A1E" w14:textId="59A7F2B8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1B17642C" w14:textId="6B6AB1F7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773A4398" w14:textId="11400998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60BCCAEF" w14:textId="45C20DF0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409D853B" w14:textId="760D087D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6D0B9E5D" w14:textId="71C758D5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7A7D7BF" w14:textId="4D0C714F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7163C301" w14:textId="1B3CFF5E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E1D7252" w14:textId="1AB77DF8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0C686631" w14:textId="1C252A23" w:rsidR="00003A82" w:rsidRDefault="00003A82" w:rsidP="00003A82">
      <w:pPr>
        <w:rPr>
          <w:b/>
          <w:bCs/>
          <w:color w:val="000000" w:themeColor="text1"/>
          <w:szCs w:val="28"/>
        </w:rPr>
      </w:pPr>
    </w:p>
    <w:p w14:paraId="58CE4D5E" w14:textId="77777777" w:rsidR="00003A82" w:rsidRPr="00FE6D84" w:rsidRDefault="00003A82" w:rsidP="00003A82">
      <w:pPr>
        <w:rPr>
          <w:b/>
          <w:bCs/>
          <w:color w:val="000000" w:themeColor="text1"/>
          <w:szCs w:val="28"/>
        </w:rPr>
      </w:pPr>
    </w:p>
    <w:p w14:paraId="4CE02242" w14:textId="77777777" w:rsidR="00512B57" w:rsidRPr="00512B57" w:rsidRDefault="00512B57" w:rsidP="00512B57">
      <w:pPr>
        <w:spacing w:after="160" w:line="259" w:lineRule="auto"/>
        <w:jc w:val="left"/>
        <w:rPr>
          <w:b/>
          <w:bCs/>
        </w:rPr>
      </w:pPr>
    </w:p>
    <w:sdt>
      <w:sdtPr>
        <w:rPr>
          <w:rFonts w:eastAsiaTheme="minorHAnsi" w:cstheme="minorBidi"/>
          <w:color w:val="auto"/>
          <w:sz w:val="28"/>
          <w:szCs w:val="22"/>
          <w:lang w:eastAsia="en-US"/>
        </w:rPr>
        <w:id w:val="-12928197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F18DD" w14:textId="6141107D" w:rsidR="00512B57" w:rsidRPr="00C2338F" w:rsidRDefault="00C2338F" w:rsidP="00C2338F">
          <w:pPr>
            <w:pStyle w:val="a5"/>
            <w:jc w:val="center"/>
            <w:rPr>
              <w:rFonts w:cs="Times New Roman"/>
              <w:b/>
              <w:bCs/>
              <w:sz w:val="28"/>
              <w:szCs w:val="28"/>
            </w:rPr>
          </w:pPr>
          <w:r w:rsidRPr="00C2338F">
            <w:rPr>
              <w:rFonts w:cs="Times New Roman"/>
              <w:b/>
              <w:bCs/>
              <w:sz w:val="28"/>
              <w:szCs w:val="28"/>
            </w:rPr>
            <w:t>ОГЛАВЛЕНИЕ</w:t>
          </w:r>
        </w:p>
        <w:p w14:paraId="34D1A9C2" w14:textId="66464F2A" w:rsidR="00A6359A" w:rsidRDefault="00512B5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8245" w:history="1">
            <w:r w:rsidR="00A6359A" w:rsidRPr="00FD7152">
              <w:rPr>
                <w:rStyle w:val="a6"/>
                <w:noProof/>
              </w:rPr>
              <w:t>Задание 1</w:t>
            </w:r>
            <w:r w:rsidR="00A6359A">
              <w:rPr>
                <w:noProof/>
                <w:webHidden/>
              </w:rPr>
              <w:tab/>
            </w:r>
            <w:r w:rsidR="00A6359A">
              <w:rPr>
                <w:noProof/>
                <w:webHidden/>
              </w:rPr>
              <w:fldChar w:fldCharType="begin"/>
            </w:r>
            <w:r w:rsidR="00A6359A">
              <w:rPr>
                <w:noProof/>
                <w:webHidden/>
              </w:rPr>
              <w:instrText xml:space="preserve"> PAGEREF _Toc214888245 \h </w:instrText>
            </w:r>
            <w:r w:rsidR="00A6359A">
              <w:rPr>
                <w:noProof/>
                <w:webHidden/>
              </w:rPr>
            </w:r>
            <w:r w:rsidR="00A6359A">
              <w:rPr>
                <w:noProof/>
                <w:webHidden/>
              </w:rPr>
              <w:fldChar w:fldCharType="separate"/>
            </w:r>
            <w:r w:rsidR="00CD39C6">
              <w:rPr>
                <w:noProof/>
                <w:webHidden/>
              </w:rPr>
              <w:t>4</w:t>
            </w:r>
            <w:r w:rsidR="00A6359A">
              <w:rPr>
                <w:noProof/>
                <w:webHidden/>
              </w:rPr>
              <w:fldChar w:fldCharType="end"/>
            </w:r>
          </w:hyperlink>
        </w:p>
        <w:p w14:paraId="6A6A4194" w14:textId="0310CF17" w:rsidR="00A6359A" w:rsidRDefault="00A635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8246" w:history="1">
            <w:r w:rsidRPr="00FD7152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39C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9E7E" w14:textId="0962BD42" w:rsidR="00512B57" w:rsidRDefault="00512B57">
          <w:r>
            <w:rPr>
              <w:b/>
              <w:bCs/>
            </w:rPr>
            <w:fldChar w:fldCharType="end"/>
          </w:r>
        </w:p>
      </w:sdtContent>
    </w:sdt>
    <w:p w14:paraId="28DDADD2" w14:textId="06430F18" w:rsidR="00512B57" w:rsidRPr="00C2338F" w:rsidRDefault="00512B57" w:rsidP="00512B57">
      <w:pPr>
        <w:spacing w:after="160" w:line="259" w:lineRule="auto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7E823F69" w14:textId="2DB04BB9" w:rsidR="00512B57" w:rsidRDefault="00003A82" w:rsidP="006712F1">
      <w:pPr>
        <w:pStyle w:val="1"/>
      </w:pPr>
      <w:bookmarkStart w:id="1" w:name="_Toc214888245"/>
      <w:r>
        <w:lastRenderedPageBreak/>
        <w:t>Задание</w:t>
      </w:r>
      <w:r w:rsidR="00512B57">
        <w:t xml:space="preserve"> 1</w:t>
      </w:r>
      <w:bookmarkEnd w:id="1"/>
    </w:p>
    <w:p w14:paraId="027BCA78" w14:textId="234EAFFF" w:rsidR="00C2338F" w:rsidRDefault="00C2338F" w:rsidP="00C2338F">
      <w:pPr>
        <w:ind w:firstLine="708"/>
        <w:jc w:val="both"/>
      </w:pPr>
      <w:r>
        <w:t xml:space="preserve">Цель работы: найти начальное решение транспортной задачи двумя методами: методом северо-западного угла, методом минимальных элементов. Оценить план транспортной задачи на оптимальность методом потенциалов. </w:t>
      </w:r>
    </w:p>
    <w:p w14:paraId="65C79CDF" w14:textId="6E9F977D" w:rsidR="006712F1" w:rsidRPr="00504B7C" w:rsidRDefault="00C2338F" w:rsidP="003E756F">
      <w:pPr>
        <w:ind w:firstLine="708"/>
        <w:jc w:val="both"/>
      </w:pPr>
      <w:r>
        <w:t>На рисунке 1 представлены этапы решения транспортной задачи методом северо-западного угла в программе Microsoft Excel.</w:t>
      </w:r>
    </w:p>
    <w:p w14:paraId="6C8DE679" w14:textId="77777777" w:rsidR="00FA5755" w:rsidRDefault="00C03053" w:rsidP="00830654">
      <w:pPr>
        <w:keepNext/>
      </w:pPr>
      <w:r w:rsidRPr="00C03053">
        <w:rPr>
          <w:noProof/>
        </w:rPr>
        <w:drawing>
          <wp:inline distT="0" distB="0" distL="0" distR="0" wp14:anchorId="27A0FD37" wp14:editId="16BC3044">
            <wp:extent cx="4030980" cy="2651313"/>
            <wp:effectExtent l="0" t="0" r="7620" b="0"/>
            <wp:docPr id="18619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3254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33" cy="265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30E8" w14:textId="22C959BC" w:rsidR="00C03053" w:rsidRPr="00C03053" w:rsidRDefault="00FA5755" w:rsidP="00FA5755">
      <w:pPr>
        <w:pStyle w:val="ae"/>
      </w:pPr>
      <w:r>
        <w:t xml:space="preserve">Рисунок </w:t>
      </w:r>
      <w:fldSimple w:instr=" SEQ Рисунок \* ARABIC ">
        <w:r w:rsidR="00CD39C6">
          <w:rPr>
            <w:noProof/>
          </w:rPr>
          <w:t>1</w:t>
        </w:r>
      </w:fldSimple>
      <w:r>
        <w:t xml:space="preserve"> – </w:t>
      </w:r>
      <w:r w:rsidRPr="00FA5755">
        <w:t>Решение методом северо-западного угла</w:t>
      </w:r>
    </w:p>
    <w:p w14:paraId="6C52453A" w14:textId="4A235313" w:rsidR="00E26A9D" w:rsidRDefault="00FA5755" w:rsidP="00E26A9D">
      <w:pPr>
        <w:ind w:firstLine="708"/>
        <w:jc w:val="both"/>
      </w:pPr>
      <w:r>
        <w:t xml:space="preserve">На рисунке </w:t>
      </w:r>
      <w:r w:rsidR="00A377DE">
        <w:t>2</w:t>
      </w:r>
      <w:r>
        <w:t xml:space="preserve"> представлены этапы решения транспортной задачи методом минимальных элементов в программе Microsoft Excel. </w:t>
      </w:r>
    </w:p>
    <w:p w14:paraId="49B8F9A3" w14:textId="77777777" w:rsidR="00830654" w:rsidRDefault="00830654" w:rsidP="00830654">
      <w:pPr>
        <w:keepNext/>
      </w:pPr>
      <w:r w:rsidRPr="00C03053">
        <w:rPr>
          <w:noProof/>
        </w:rPr>
        <w:drawing>
          <wp:inline distT="0" distB="0" distL="0" distR="0" wp14:anchorId="3BE617B8" wp14:editId="4737380F">
            <wp:extent cx="4114800" cy="2565400"/>
            <wp:effectExtent l="0" t="0" r="0" b="6350"/>
            <wp:docPr id="7203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704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95" cy="259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CE09" w14:textId="26FA9406" w:rsidR="00830654" w:rsidRPr="00C03053" w:rsidRDefault="00830654" w:rsidP="00830654">
      <w:pPr>
        <w:pStyle w:val="ae"/>
      </w:pPr>
      <w:r>
        <w:t xml:space="preserve">Рисунок </w:t>
      </w:r>
      <w:fldSimple w:instr=" SEQ Рисунок \* ARABIC ">
        <w:r w:rsidR="00CD39C6">
          <w:rPr>
            <w:noProof/>
          </w:rPr>
          <w:t>2</w:t>
        </w:r>
      </w:fldSimple>
      <w:r>
        <w:t xml:space="preserve"> – </w:t>
      </w:r>
      <w:r w:rsidR="00DC5F56" w:rsidRPr="00DC5F56">
        <w:t>Решение методом минимальных элементов</w:t>
      </w:r>
    </w:p>
    <w:p w14:paraId="1D5718C7" w14:textId="137361B2" w:rsidR="00E26A9D" w:rsidRDefault="00F056D2" w:rsidP="00E26A9D">
      <w:pPr>
        <w:ind w:firstLine="708"/>
        <w:jc w:val="both"/>
      </w:pPr>
      <w:r w:rsidRPr="00F056D2">
        <w:t xml:space="preserve">На рисунке </w:t>
      </w:r>
      <w:r w:rsidR="00B93427">
        <w:t>3</w:t>
      </w:r>
      <w:r w:rsidRPr="00F056D2">
        <w:t xml:space="preserve"> представлены этапы решения транспортной задачи методом потенциалов в программе Microsoft Excel.</w:t>
      </w:r>
    </w:p>
    <w:p w14:paraId="27E9F6D7" w14:textId="77777777" w:rsidR="002B7D37" w:rsidRDefault="002B7D37" w:rsidP="002B7D37">
      <w:pPr>
        <w:keepNext/>
      </w:pPr>
      <w:r w:rsidRPr="002B7D37">
        <w:rPr>
          <w:noProof/>
        </w:rPr>
        <w:lastRenderedPageBreak/>
        <w:drawing>
          <wp:inline distT="0" distB="0" distL="0" distR="0" wp14:anchorId="0475FF1F" wp14:editId="4877CA86">
            <wp:extent cx="3268980" cy="2285860"/>
            <wp:effectExtent l="0" t="0" r="7620" b="635"/>
            <wp:docPr id="75220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013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656" cy="23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514F" w14:textId="467D5095" w:rsidR="002B7D37" w:rsidRDefault="002B7D37" w:rsidP="002B7D37">
      <w:pPr>
        <w:pStyle w:val="ae"/>
      </w:pPr>
      <w:r>
        <w:t xml:space="preserve">Рисунок </w:t>
      </w:r>
      <w:fldSimple w:instr=" SEQ Рисунок \* ARABIC ">
        <w:r w:rsidR="00CD39C6">
          <w:rPr>
            <w:noProof/>
          </w:rPr>
          <w:t>3</w:t>
        </w:r>
      </w:fldSimple>
      <w:r>
        <w:t xml:space="preserve"> – </w:t>
      </w:r>
      <w:r w:rsidRPr="002B7D37">
        <w:t>Решение методом потенциалов</w:t>
      </w:r>
    </w:p>
    <w:p w14:paraId="3D2B5106" w14:textId="160C20C7" w:rsidR="00371DA9" w:rsidRPr="00371DA9" w:rsidRDefault="00371DA9" w:rsidP="00371DA9">
      <w:pPr>
        <w:ind w:firstLine="708"/>
        <w:jc w:val="both"/>
      </w:pPr>
      <w:r w:rsidRPr="00371DA9">
        <w:t xml:space="preserve">На рисунке </w:t>
      </w:r>
      <w:r w:rsidR="00DF553D">
        <w:t>4</w:t>
      </w:r>
      <w:r w:rsidRPr="00371DA9">
        <w:t xml:space="preserve"> представлен результат решения транспортной задачи методом северо-западного угла</w:t>
      </w:r>
      <w:r w:rsidR="001A7462">
        <w:t xml:space="preserve"> в разработанном </w:t>
      </w:r>
      <w:r w:rsidR="001A7462">
        <w:rPr>
          <w:lang w:val="en-US"/>
        </w:rPr>
        <w:t>WPF</w:t>
      </w:r>
      <w:r w:rsidR="001A7462" w:rsidRPr="001A7462">
        <w:t xml:space="preserve"> </w:t>
      </w:r>
      <w:r w:rsidR="001A7462">
        <w:t>приложении</w:t>
      </w:r>
      <w:r w:rsidRPr="00371DA9">
        <w:t>.</w:t>
      </w:r>
    </w:p>
    <w:p w14:paraId="2CE55C0C" w14:textId="77777777" w:rsidR="00C400EB" w:rsidRDefault="00371DA9" w:rsidP="00C400EB">
      <w:pPr>
        <w:keepNext/>
      </w:pPr>
      <w:r w:rsidRPr="00371DA9">
        <w:rPr>
          <w:noProof/>
          <w:lang w:val="en-US"/>
        </w:rPr>
        <w:drawing>
          <wp:inline distT="0" distB="0" distL="0" distR="0" wp14:anchorId="10282E7E" wp14:editId="1E2F05F6">
            <wp:extent cx="4720011" cy="4526280"/>
            <wp:effectExtent l="0" t="0" r="4445" b="7620"/>
            <wp:docPr id="11921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005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029" cy="45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EEC6" w14:textId="3B0C4259" w:rsidR="00371DA9" w:rsidRPr="009D57BD" w:rsidRDefault="00C400EB" w:rsidP="00C400EB">
      <w:pPr>
        <w:pStyle w:val="ae"/>
      </w:pPr>
      <w:r w:rsidRPr="00C400EB">
        <w:t xml:space="preserve">Рисунок </w:t>
      </w:r>
      <w:r w:rsidR="00DF553D">
        <w:t>4</w:t>
      </w:r>
      <w:r w:rsidRPr="00C400EB">
        <w:t xml:space="preserve"> – Результат решения методом северо-западного угла</w:t>
      </w:r>
    </w:p>
    <w:p w14:paraId="70A7C860" w14:textId="34838628" w:rsidR="009D57BD" w:rsidRPr="00504B7C" w:rsidRDefault="004A5933" w:rsidP="00247976">
      <w:pPr>
        <w:ind w:firstLine="708"/>
        <w:jc w:val="both"/>
      </w:pPr>
      <w:r w:rsidRPr="004A5933">
        <w:t xml:space="preserve">На рисунке </w:t>
      </w:r>
      <w:r w:rsidR="00DF553D">
        <w:t>5</w:t>
      </w:r>
      <w:r w:rsidRPr="004A5933">
        <w:t xml:space="preserve"> представлен результат решения транспортной задачи методом минимальных элементов</w:t>
      </w:r>
      <w:r w:rsidR="001A7462">
        <w:t xml:space="preserve"> в разработанном </w:t>
      </w:r>
      <w:r w:rsidR="001A7462">
        <w:rPr>
          <w:lang w:val="en-US"/>
        </w:rPr>
        <w:t>WPF</w:t>
      </w:r>
      <w:r w:rsidR="001A7462" w:rsidRPr="001A7462">
        <w:t xml:space="preserve"> </w:t>
      </w:r>
      <w:r w:rsidR="001A7462">
        <w:t>приложении</w:t>
      </w:r>
      <w:r w:rsidRPr="004A5933">
        <w:t>.</w:t>
      </w:r>
    </w:p>
    <w:p w14:paraId="619D407D" w14:textId="77777777" w:rsidR="00E457EC" w:rsidRDefault="00E457EC" w:rsidP="00E457EC">
      <w:pPr>
        <w:keepNext/>
      </w:pPr>
      <w:r w:rsidRPr="00E457EC">
        <w:rPr>
          <w:noProof/>
          <w:lang w:val="en-US"/>
        </w:rPr>
        <w:lastRenderedPageBreak/>
        <w:drawing>
          <wp:inline distT="0" distB="0" distL="0" distR="0" wp14:anchorId="40333F75" wp14:editId="03E5E4AF">
            <wp:extent cx="5100462" cy="4884420"/>
            <wp:effectExtent l="0" t="0" r="5080" b="0"/>
            <wp:docPr id="12590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789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926" cy="490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C6A" w14:textId="267B48B5" w:rsidR="00220E70" w:rsidRPr="00504B7C" w:rsidRDefault="00E457EC" w:rsidP="00E457EC">
      <w:pPr>
        <w:pStyle w:val="ae"/>
      </w:pPr>
      <w:r>
        <w:t xml:space="preserve">Рисунок </w:t>
      </w:r>
      <w:r w:rsidR="00DF553D">
        <w:t>5</w:t>
      </w:r>
      <w:r w:rsidRPr="00E457EC">
        <w:t xml:space="preserve"> – Результат решения методом минимальных элементов</w:t>
      </w:r>
    </w:p>
    <w:p w14:paraId="2DBA4B74" w14:textId="15C08227" w:rsidR="000E4564" w:rsidRPr="00B90FC1" w:rsidRDefault="000E4564" w:rsidP="00772020">
      <w:pPr>
        <w:ind w:firstLine="708"/>
        <w:jc w:val="both"/>
      </w:pPr>
      <w:r w:rsidRPr="000E4564">
        <w:t>В листинге 1 представлена разметка окна MainWindow разработанного приложения для решения транспортных задач.</w:t>
      </w:r>
      <w:r w:rsidR="00772020" w:rsidRPr="00B90FC1">
        <w:tab/>
      </w:r>
    </w:p>
    <w:p w14:paraId="0DE1F774" w14:textId="14C2DBA6" w:rsidR="000E4564" w:rsidRPr="000E4564" w:rsidRDefault="000E4564" w:rsidP="000E4564">
      <w:pPr>
        <w:keepNext/>
        <w:jc w:val="left"/>
        <w:rPr>
          <w:rFonts w:eastAsia="Calibri" w:cs="Times New Roman"/>
          <w:iCs/>
          <w:color w:val="000000"/>
          <w:szCs w:val="18"/>
        </w:rPr>
      </w:pPr>
      <w:r w:rsidRPr="000E4564">
        <w:rPr>
          <w:rFonts w:eastAsia="Calibri" w:cs="Times New Roman"/>
          <w:iCs/>
          <w:color w:val="000000"/>
          <w:szCs w:val="18"/>
        </w:rPr>
        <w:t xml:space="preserve">Листинг </w:t>
      </w:r>
      <w:r w:rsidR="00001D1E" w:rsidRPr="0055288E">
        <w:rPr>
          <w:rFonts w:eastAsia="Calibri" w:cs="Times New Roman"/>
          <w:iCs/>
          <w:color w:val="000000"/>
          <w:szCs w:val="18"/>
        </w:rPr>
        <w:t>1</w:t>
      </w:r>
      <w:r w:rsidRPr="000E4564">
        <w:rPr>
          <w:rFonts w:eastAsia="Calibri" w:cs="Times New Roman"/>
          <w:iCs/>
          <w:color w:val="000000"/>
          <w:szCs w:val="18"/>
        </w:rPr>
        <w:t xml:space="preserve"> – </w:t>
      </w:r>
      <w:r w:rsidR="00F11E18" w:rsidRPr="00F11E18">
        <w:rPr>
          <w:rFonts w:eastAsia="Calibri" w:cs="Times New Roman"/>
          <w:iCs/>
          <w:color w:val="000000"/>
          <w:szCs w:val="18"/>
        </w:rPr>
        <w:t>Разметка окна MainWindow приложения</w:t>
      </w:r>
    </w:p>
    <w:tbl>
      <w:tblPr>
        <w:tblStyle w:val="21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0E4564" w:rsidRPr="002A0DB7" w14:paraId="2C733850" w14:textId="77777777" w:rsidTr="003A4AAB">
        <w:trPr>
          <w:trHeight w:val="487"/>
        </w:trPr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5470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bookmarkStart w:id="2" w:name="_Hlk197392182"/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&lt;Window x:Class="app.MainWindow"</w:t>
            </w:r>
          </w:p>
          <w:p w14:paraId="0832BFE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xmlns="http://schemas.microsoft.com/winfx/2006/xaml/presentation"</w:t>
            </w:r>
          </w:p>
          <w:p w14:paraId="1DF9753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xmlns:x="http://schemas.microsoft.com/winfx/2006/xaml"</w:t>
            </w:r>
          </w:p>
          <w:p w14:paraId="06116B9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Title="Транспортная задача" Height="850" Width="1100"</w:t>
            </w:r>
          </w:p>
          <w:p w14:paraId="655A09D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WindowStartupLocation="CenterScreen"&gt;</w:t>
            </w:r>
          </w:p>
          <w:p w14:paraId="4A38C34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EA8D89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&lt;Window.Resources&gt;</w:t>
            </w:r>
          </w:p>
          <w:p w14:paraId="2E8998C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TargetType="TextBlock"&gt;</w:t>
            </w:r>
          </w:p>
          <w:p w14:paraId="6FB7039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Property="VerticalAlignment" Value="Center"/&gt;</w:t>
            </w:r>
          </w:p>
          <w:p w14:paraId="5B1207B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Property="FontSize" Value="12"/&gt;</w:t>
            </w:r>
          </w:p>
          <w:p w14:paraId="5DBE7FC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7039952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TargetType="TextBox"&gt;</w:t>
            </w:r>
          </w:p>
          <w:p w14:paraId="6C1C673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Value="4"/&gt;</w:t>
            </w:r>
          </w:p>
          <w:p w14:paraId="18B085AB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Property="VerticalContentAlignment" Value="Center"/&gt;</w:t>
            </w:r>
          </w:p>
          <w:p w14:paraId="4704BF1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1C24E57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TargetType="Button"&gt;</w:t>
            </w:r>
          </w:p>
          <w:p w14:paraId="4E842B4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Value="10 5"/&gt;</w:t>
            </w:r>
          </w:p>
          <w:p w14:paraId="3F7DE25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Property="Background" Value="#007ACC"/&gt;</w:t>
            </w:r>
          </w:p>
          <w:p w14:paraId="5B620F3B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&lt;Setter Property="Foreground" Value="White"/&gt;</w:t>
            </w:r>
          </w:p>
          <w:p w14:paraId="5BEF378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Property="BorderThickness" Value="0"/&gt;</w:t>
            </w:r>
          </w:p>
          <w:p w14:paraId="033221D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Property="FontSize" Value="12"/&gt;</w:t>
            </w:r>
          </w:p>
          <w:p w14:paraId="354A03B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Property="Cursor" Value="Hand"/&gt;</w:t>
            </w:r>
          </w:p>
          <w:p w14:paraId="737E251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496162A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TargetType="ComboBox"&gt;</w:t>
            </w:r>
          </w:p>
          <w:p w14:paraId="3813952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Value="4"/&gt;</w:t>
            </w:r>
          </w:p>
          <w:p w14:paraId="624D371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4746F28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TargetType="GroupBox"&gt;</w:t>
            </w:r>
          </w:p>
          <w:p w14:paraId="07D2ECF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Value="5"/&gt;</w:t>
            </w:r>
          </w:p>
          <w:p w14:paraId="41D9F4A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Property="BorderThickness" Value="1"/&gt;</w:t>
            </w:r>
          </w:p>
          <w:p w14:paraId="618CAA7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Property="BorderBrush" Value="#CCCCCC"/&gt;</w:t>
            </w:r>
          </w:p>
          <w:p w14:paraId="6C73E58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353A420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&lt;/Window.Resources&gt;</w:t>
            </w:r>
          </w:p>
          <w:p w14:paraId="17036D9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990276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&lt;Grid Margin="15"&gt;</w:t>
            </w:r>
          </w:p>
          <w:p w14:paraId="2A44635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&lt;Grid.RowDefinitions&gt;</w:t>
            </w:r>
          </w:p>
          <w:p w14:paraId="1CA336F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3C7FF34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13A4ACF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2F8BF56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Height="*"/&gt;</w:t>
            </w:r>
          </w:p>
          <w:p w14:paraId="2751D49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0956A2B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Height="*"/&gt;</w:t>
            </w:r>
          </w:p>
          <w:p w14:paraId="5BAC2C5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772E608B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&lt;/Grid.RowDefinitions&gt;</w:t>
            </w:r>
          </w:p>
          <w:p w14:paraId="493AAB4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&lt;Grid.ColumnDefinitions&gt;</w:t>
            </w:r>
          </w:p>
          <w:p w14:paraId="6AC8D911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&lt;ColumnDefinition Width="*"/&gt;</w:t>
            </w:r>
          </w:p>
          <w:p w14:paraId="363C5611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&lt;ColumnDefinition Width="*"/&gt;</w:t>
            </w:r>
          </w:p>
          <w:p w14:paraId="43BE8B7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&lt;/Grid.ColumnDefinitions&gt;</w:t>
            </w:r>
          </w:p>
          <w:p w14:paraId="7FF8298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E5E9BE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&lt;!--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Заголовок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--&gt;</w:t>
            </w:r>
          </w:p>
          <w:p w14:paraId="3E8ECD3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&lt;TextBlock Grid.Row="0" Grid.ColumnSpan="2" Text="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Транспортная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задача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</w:t>
            </w:r>
          </w:p>
          <w:p w14:paraId="0764C0E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FontSize="16" FontWeight="Bold" HorizontalAlignment="Center" Margin="0 0 0 20"/&gt;</w:t>
            </w:r>
          </w:p>
          <w:p w14:paraId="3F484D2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3C4D411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&lt;StackPanel Grid.Row="1" Grid.ColumnSpan="2" Orientation="Horizontal" Margin="0 0 0 15"&gt;</w:t>
            </w:r>
          </w:p>
          <w:p w14:paraId="4108768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&lt;TextBlock Text="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Метод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решения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:" Margin="0 0 10 0" FontWeight="SemiBold"/&gt;</w:t>
            </w:r>
          </w:p>
          <w:p w14:paraId="7CB7F78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&lt;ComboBox x:Name="MethodCombo" Width="250"&gt;</w:t>
            </w:r>
          </w:p>
          <w:p w14:paraId="389FD1C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&lt;ComboBoxItem Content="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Северо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западный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угол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IsSelected="True"/&gt;</w:t>
            </w:r>
          </w:p>
          <w:p w14:paraId="663EBF8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&lt;ComboBoxItem Content="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Минимальный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элемент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"/&gt;</w:t>
            </w:r>
          </w:p>
          <w:p w14:paraId="1046F69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&lt;/ComboBox&gt;</w:t>
            </w:r>
          </w:p>
          <w:p w14:paraId="0D6EB01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&lt;/StackPanel&gt;</w:t>
            </w:r>
          </w:p>
          <w:p w14:paraId="6A65FC6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591E9E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&lt;StackPanel Grid.Row="2" Grid.ColumnSpan="2" Orientation="Horizontal" Margin="0 0 0 15"&gt;</w:t>
            </w:r>
          </w:p>
          <w:p w14:paraId="29C6B92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&lt;TextBlock Text="Количество поставщиков:" Margin="0 0 10 0"/&gt;</w:t>
            </w:r>
          </w:p>
          <w:p w14:paraId="47BADC0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&lt;TextBox x:Name="SuppliersBox" Width="60" Text="3"/&gt;</w:t>
            </w:r>
          </w:p>
          <w:p w14:paraId="6697A28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241FDE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&lt;TextBlock Text="Количество потребителей:" Margin="20 0 10 0"/&gt;</w:t>
            </w:r>
          </w:p>
          <w:p w14:paraId="18B6C5B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&lt;TextBox x:Name="ConsumersBox" Width="60" Text="3"/&gt;</w:t>
            </w:r>
          </w:p>
          <w:p w14:paraId="36CAB5F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9B2E9E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&lt;Button Content="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Создать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матрицы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Margin="20 0 0 0"</w:t>
            </w:r>
          </w:p>
          <w:p w14:paraId="7FC4B08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Click="CreateTables_Click" Background="#28a745"/&gt;</w:t>
            </w:r>
          </w:p>
          <w:p w14:paraId="37B4911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&lt;/StackPanel&gt;</w:t>
            </w:r>
          </w:p>
          <w:p w14:paraId="25300BB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F3EEAF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&lt;Border Grid.Row="3" Grid.ColumnSpan="2" Background="#fff3cd" BorderBrush="#ffeaa7" </w:t>
            </w:r>
          </w:p>
          <w:p w14:paraId="6BC9AE8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BorderThickness="1" Margin="0 0 0 10" Padding="10" x:Name="BalanceInfoPanel"</w:t>
            </w:r>
          </w:p>
          <w:p w14:paraId="3339108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Visibility="Collapsed"&gt;</w:t>
            </w:r>
          </w:p>
          <w:p w14:paraId="2F3B568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&lt;StackPanel&gt;</w:t>
            </w:r>
          </w:p>
          <w:p w14:paraId="1272F97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Text="</w:t>
            </w:r>
            <w:r w:rsidRPr="00DF553D">
              <w:rPr>
                <w:rFonts w:ascii="Segoe UI Symbol" w:hAnsi="Segoe UI Symbol" w:cs="Segoe UI Symbol"/>
                <w:color w:val="000000"/>
                <w:sz w:val="20"/>
                <w:lang w:val="en-US"/>
              </w:rPr>
              <w:t>⚠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Задача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не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сбалансирована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FontWeight="Bold" Foreground="#856404"/&gt;</w:t>
            </w:r>
          </w:p>
          <w:p w14:paraId="5FDA340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x:Name="BalanceInfoText" Margin="0 5 0 0" TextWrapping="Wrap"/&gt;</w:t>
            </w:r>
          </w:p>
          <w:p w14:paraId="510C02C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&lt;/StackPanel&gt;</w:t>
            </w:r>
          </w:p>
          <w:p w14:paraId="54D2A81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&lt;/Border&gt;</w:t>
            </w:r>
          </w:p>
          <w:p w14:paraId="30883FF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60BDCD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&lt;GroupBox Grid.Row="4" Grid.Column="0"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Объемы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поставщиков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Margin="0 0 10 0"&gt;</w:t>
            </w:r>
          </w:p>
          <w:p w14:paraId="4024480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&lt;DataGrid x:Name="SupplyGrid" AutoGenerateColumns="False"</w:t>
            </w:r>
          </w:p>
          <w:p w14:paraId="4AECDEA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CanUserAddRows="False" CanUserDeleteRows="False"</w:t>
            </w:r>
          </w:p>
          <w:p w14:paraId="7C27AFB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HeadersVisibility="Column" IsReadOnly="False"&gt;</w:t>
            </w:r>
          </w:p>
          <w:p w14:paraId="198E19D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&lt;DataGrid.Columns&gt;</w:t>
            </w:r>
          </w:p>
          <w:p w14:paraId="7B83074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&lt;DataGridTextColumn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Поставщик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Binding="{Binding Supplier}" Width="*"/&gt;</w:t>
            </w:r>
          </w:p>
          <w:p w14:paraId="6CBB206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&lt;DataGridTextColumn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Объем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Binding="{Binding Value}" Width="*"/&gt;</w:t>
            </w:r>
          </w:p>
          <w:p w14:paraId="61D6378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&lt;/DataGrid.Columns&gt;</w:t>
            </w:r>
          </w:p>
          <w:p w14:paraId="721D0D7B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&lt;/DataGrid&gt;</w:t>
            </w:r>
          </w:p>
          <w:p w14:paraId="5F9B26E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&lt;/GroupBox&gt;</w:t>
            </w:r>
          </w:p>
          <w:p w14:paraId="5E30A2F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AE8D44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&lt;GroupBox Grid.Row="4" Grid.Column="1"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Потребности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Margin="10 0 0 0"&gt;</w:t>
            </w:r>
          </w:p>
          <w:p w14:paraId="21241C2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&lt;DataGrid x:Name="DemandGrid" AutoGenerateColumns="False"</w:t>
            </w:r>
          </w:p>
          <w:p w14:paraId="0159E4A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CanUserAddRows="False" CanUserDeleteRows="False"</w:t>
            </w:r>
          </w:p>
          <w:p w14:paraId="70A4DF1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HeadersVisibility="Column" IsReadOnly="False"&gt;</w:t>
            </w:r>
          </w:p>
          <w:p w14:paraId="0010213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&lt;DataGrid.Columns&gt;</w:t>
            </w:r>
          </w:p>
          <w:p w14:paraId="05D743E1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&lt;DataGridTextColumn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Потребитель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Binding="{Binding Consumer}" Width="*"/&gt;</w:t>
            </w:r>
          </w:p>
          <w:p w14:paraId="2E53BCB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&lt;DataGridTextColumn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Потребность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Binding="{Binding Value}" Width="*"/&gt;</w:t>
            </w:r>
          </w:p>
          <w:p w14:paraId="5D7CC0B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&lt;/DataGrid.Columns&gt;</w:t>
            </w:r>
          </w:p>
          <w:p w14:paraId="15FB537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&lt;/DataGrid&gt;</w:t>
            </w:r>
          </w:p>
          <w:p w14:paraId="65BD4A7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&lt;/GroupBox&gt;</w:t>
            </w:r>
          </w:p>
          <w:p w14:paraId="29DF1326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DEE50B3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&lt;GroupBox Grid.Row="5" Grid.ColumnSpan="2" Header="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Матрица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стоимости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Margin="0 15 0 15"&gt;</w:t>
            </w:r>
          </w:p>
          <w:p w14:paraId="6A9AD03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&lt;DataGrid x:Name="CostMatrix" AutoGenerateColumns="True"</w:t>
            </w:r>
          </w:p>
          <w:p w14:paraId="5032010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CanUserAddRows="False" CanUserDeleteRows="False"</w:t>
            </w:r>
          </w:p>
          <w:p w14:paraId="295E54D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HeadersVisibility="All"/&gt;</w:t>
            </w:r>
          </w:p>
          <w:p w14:paraId="22E99A24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&lt;/GroupBox&gt;</w:t>
            </w:r>
          </w:p>
          <w:p w14:paraId="76CB2F5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BE41BC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&lt;StackPanel Grid.Row="6" Grid.ColumnSpan="2"&gt;</w:t>
            </w:r>
          </w:p>
          <w:p w14:paraId="2909C4C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&lt;Button Content="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Решить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задачу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" Height="35" FontWeight="Bold"</w:t>
            </w:r>
          </w:p>
          <w:p w14:paraId="76CE13E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Click="Solve_Click" Background="#dc3545" Margin="0 0 0 10"/&gt;</w:t>
            </w:r>
          </w:p>
          <w:p w14:paraId="5ADD6A90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B4E0F9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&lt;GroupBox Header="Опорный план перевозок"&gt;</w:t>
            </w:r>
          </w:p>
          <w:p w14:paraId="7CBA238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&lt;DataGrid x:Name="ResultMatrix" AutoGenerateColumns="True"</w:t>
            </w:r>
          </w:p>
          <w:p w14:paraId="0BF1A0B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                  CanUserAddRows="False" CanUserDeleteRows="False"</w:t>
            </w:r>
          </w:p>
          <w:p w14:paraId="4FAFB95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HeadersVisibility="All" IsReadOnly="True"/&gt;</w:t>
            </w:r>
          </w:p>
          <w:p w14:paraId="23661A2B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&lt;/GroupBox&gt;</w:t>
            </w:r>
          </w:p>
          <w:p w14:paraId="1F06BC1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06B6BD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&lt;StackPanel x:Name="InfoPanel" Orientation="Vertical" Margin="0 10 0 0"&gt;</w:t>
            </w:r>
          </w:p>
          <w:p w14:paraId="1415FA7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x:Name="TotalCostText" FontWeight="SemiBold" Foreground="#007ACC" FontSize="13"/&gt;</w:t>
            </w:r>
          </w:p>
          <w:p w14:paraId="2A377B42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x:Name="MethodInfoText" Margin="0 5 0 0" FontStyle="Italic"/&gt;</w:t>
            </w:r>
          </w:p>
          <w:p w14:paraId="2D805165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&lt;Border Background="#f8f9fa" BorderThickness="1" BorderBrush="#dee2e6" </w:t>
            </w:r>
          </w:p>
          <w:p w14:paraId="2EBF4EEF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Margin="0 10 0 0" Padding="10 8"&gt;</w:t>
            </w:r>
          </w:p>
          <w:p w14:paraId="7C43E5FC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&lt;StackPanel&gt;</w:t>
            </w:r>
          </w:p>
          <w:p w14:paraId="53DAF97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&lt;TextBlock Text="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Вычисление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целевой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DF553D">
              <w:rPr>
                <w:rFonts w:ascii="Courier New" w:hAnsi="Courier New" w:cs="Courier New"/>
                <w:color w:val="000000"/>
                <w:sz w:val="20"/>
              </w:rPr>
              <w:t>функции</w:t>
            </w: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:" FontWeight="SemiBold" </w:t>
            </w:r>
          </w:p>
          <w:p w14:paraId="12A1536D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   Foreground="#495057" Margin="0 0 0 5"/&gt;</w:t>
            </w:r>
          </w:p>
          <w:p w14:paraId="520A467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&lt;TextBlock x:Name="CalculationText" FontFamily="Consolas" FontSize="11" </w:t>
            </w:r>
          </w:p>
          <w:p w14:paraId="6F3E93E7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   TextWrapping="Wrap" Foreground="#6c757d"/&gt;</w:t>
            </w:r>
          </w:p>
          <w:p w14:paraId="4EBD001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&lt;/StackPanel&gt;</w:t>
            </w:r>
          </w:p>
          <w:p w14:paraId="43B9B099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&lt;/Border&gt;</w:t>
            </w:r>
          </w:p>
          <w:p w14:paraId="45B8BE8A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&lt;/StackPanel&gt;</w:t>
            </w:r>
          </w:p>
          <w:p w14:paraId="5B728F9E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&lt;/StackPanel&gt;</w:t>
            </w:r>
          </w:p>
          <w:p w14:paraId="54FC9848" w14:textId="77777777" w:rsidR="00DF553D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&lt;/Grid&gt;</w:t>
            </w:r>
          </w:p>
          <w:p w14:paraId="61A5B08F" w14:textId="796AF3F8" w:rsidR="000E4564" w:rsidRPr="00DF553D" w:rsidRDefault="00DF553D" w:rsidP="00DF553D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DF553D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&lt;/Window&gt;</w:t>
            </w:r>
          </w:p>
        </w:tc>
      </w:tr>
    </w:tbl>
    <w:bookmarkEnd w:id="2"/>
    <w:p w14:paraId="3236FAA8" w14:textId="5B8290DD" w:rsidR="00246E9E" w:rsidRPr="00B90FC1" w:rsidRDefault="00246E9E" w:rsidP="00246E9E">
      <w:pPr>
        <w:spacing w:before="120"/>
        <w:ind w:firstLine="709"/>
        <w:jc w:val="both"/>
      </w:pPr>
      <w:r w:rsidRPr="000E4564">
        <w:lastRenderedPageBreak/>
        <w:t xml:space="preserve">В листинге </w:t>
      </w:r>
      <w:r w:rsidRPr="00246E9E">
        <w:t>2</w:t>
      </w:r>
      <w:r w:rsidRPr="000E4564">
        <w:t xml:space="preserve"> представлен </w:t>
      </w:r>
      <w:r w:rsidR="00321D22" w:rsidRPr="00321D22">
        <w:t>код окна MainWindow разработанного приложения для решения транспортных задач</w:t>
      </w:r>
      <w:r w:rsidRPr="000E4564">
        <w:t>.</w:t>
      </w:r>
      <w:r w:rsidRPr="00B90FC1">
        <w:tab/>
      </w:r>
    </w:p>
    <w:p w14:paraId="023AD0A2" w14:textId="35FD16F2" w:rsidR="00246E9E" w:rsidRPr="000E4564" w:rsidRDefault="00246E9E" w:rsidP="00246E9E">
      <w:pPr>
        <w:keepNext/>
        <w:jc w:val="left"/>
        <w:rPr>
          <w:rFonts w:eastAsia="Calibri" w:cs="Times New Roman"/>
          <w:iCs/>
          <w:color w:val="000000"/>
          <w:szCs w:val="18"/>
        </w:rPr>
      </w:pPr>
      <w:r w:rsidRPr="000E4564">
        <w:rPr>
          <w:rFonts w:eastAsia="Calibri" w:cs="Times New Roman"/>
          <w:iCs/>
          <w:color w:val="000000"/>
          <w:szCs w:val="18"/>
        </w:rPr>
        <w:t xml:space="preserve">Листинг </w:t>
      </w:r>
      <w:r w:rsidRPr="00321D22">
        <w:rPr>
          <w:rFonts w:eastAsia="Calibri" w:cs="Times New Roman"/>
          <w:iCs/>
          <w:color w:val="000000"/>
          <w:szCs w:val="18"/>
        </w:rPr>
        <w:t>2</w:t>
      </w:r>
      <w:r w:rsidRPr="000E4564">
        <w:rPr>
          <w:rFonts w:eastAsia="Calibri" w:cs="Times New Roman"/>
          <w:iCs/>
          <w:color w:val="000000"/>
          <w:szCs w:val="18"/>
        </w:rPr>
        <w:t xml:space="preserve"> – </w:t>
      </w:r>
      <w:r w:rsidR="004D0B1E" w:rsidRPr="004D0B1E">
        <w:rPr>
          <w:rFonts w:eastAsia="Calibri" w:cs="Times New Roman"/>
          <w:iCs/>
          <w:color w:val="000000"/>
          <w:szCs w:val="18"/>
        </w:rPr>
        <w:t>Код окна MainWindow приложения</w:t>
      </w:r>
    </w:p>
    <w:tbl>
      <w:tblPr>
        <w:tblStyle w:val="21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246E9E" w:rsidRPr="000E4564" w14:paraId="003C5E72" w14:textId="77777777" w:rsidTr="003A4AAB">
        <w:trPr>
          <w:trHeight w:val="487"/>
        </w:trPr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E057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System;</w:t>
            </w:r>
          </w:p>
          <w:p w14:paraId="0515A87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System.Collections.Generic;</w:t>
            </w:r>
          </w:p>
          <w:p w14:paraId="2AED849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System.Data;</w:t>
            </w:r>
          </w:p>
          <w:p w14:paraId="7504BC7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System.Linq;</w:t>
            </w:r>
          </w:p>
          <w:p w14:paraId="51BF2E1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System.Text;</w:t>
            </w:r>
          </w:p>
          <w:p w14:paraId="2E583B2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System.Windows;</w:t>
            </w:r>
          </w:p>
          <w:p w14:paraId="09E1A78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using System.Windows.Controls;</w:t>
            </w:r>
          </w:p>
          <w:p w14:paraId="30E58D0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16070A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namespace app</w:t>
            </w:r>
          </w:p>
          <w:p w14:paraId="1BCF97F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{</w:t>
            </w:r>
          </w:p>
          <w:p w14:paraId="0605564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public partial class MainWindow : Window</w:t>
            </w:r>
          </w:p>
          <w:p w14:paraId="15CB346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{</w:t>
            </w:r>
          </w:p>
          <w:p w14:paraId="2FA590F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public class SupplyItem</w:t>
            </w:r>
          </w:p>
          <w:p w14:paraId="7DB6DC6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6B32F7C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string Supplier { get; set; }</w:t>
            </w:r>
          </w:p>
          <w:p w14:paraId="1D5826F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int Value { get; set; }</w:t>
            </w:r>
          </w:p>
          <w:p w14:paraId="59DCC3C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bool IsFictitious { get; set; }</w:t>
            </w:r>
          </w:p>
          <w:p w14:paraId="05506E0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799A0B9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5BB5BC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public class DemandItem</w:t>
            </w:r>
          </w:p>
          <w:p w14:paraId="1FBD86F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44EE794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string Consumer { get; set; }</w:t>
            </w:r>
          </w:p>
          <w:p w14:paraId="0BAEAB2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int Value { get; set; }</w:t>
            </w:r>
          </w:p>
          <w:p w14:paraId="46E99AC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public bool IsFictitious { get; set; }</w:t>
            </w:r>
          </w:p>
          <w:p w14:paraId="0AE40F2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6A250CF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A7092B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private int suppliers;</w:t>
            </w:r>
          </w:p>
          <w:p w14:paraId="3BB8540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 consumers;</w:t>
            </w:r>
          </w:p>
          <w:p w14:paraId="297CBEE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 originalSuppliers;</w:t>
            </w:r>
          </w:p>
          <w:p w14:paraId="31B4716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 originalConsumers;</w:t>
            </w:r>
          </w:p>
          <w:p w14:paraId="726F027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bool isBalanced = false;</w:t>
            </w:r>
          </w:p>
          <w:p w14:paraId="27BF443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FA98EE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public MainWindow()</w:t>
            </w:r>
          </w:p>
          <w:p w14:paraId="56DD383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7FC1BA3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InitializeComponent();</w:t>
            </w:r>
          </w:p>
          <w:p w14:paraId="4610D67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InitializeDefaultData();</w:t>
            </w:r>
          </w:p>
          <w:p w14:paraId="0EFFBBF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03D9CEF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5E4A47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InitializeDefaultData()</w:t>
            </w:r>
          </w:p>
          <w:p w14:paraId="3F86CD9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318ACC1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SuppliersBox.Text = "3";</w:t>
            </w:r>
          </w:p>
          <w:p w14:paraId="34C44FD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ConsumersBox.Text = "3";</w:t>
            </w:r>
          </w:p>
          <w:p w14:paraId="6A37E1D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7CE0D7A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8BE82A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CreateTables_Click(object sender, RoutedEventArgs e)</w:t>
            </w:r>
          </w:p>
          <w:p w14:paraId="1FA812A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0DE1129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try</w:t>
            </w:r>
          </w:p>
          <w:p w14:paraId="0E924CD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1D99EFB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(!ValidateInputSizes())</w:t>
            </w:r>
          </w:p>
          <w:p w14:paraId="358D96F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return;</w:t>
            </w:r>
          </w:p>
          <w:p w14:paraId="13E4917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2AE3E8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CreateSupplyTable();</w:t>
            </w:r>
          </w:p>
          <w:p w14:paraId="31A0A96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CreateDemandTable();</w:t>
            </w:r>
          </w:p>
          <w:p w14:paraId="7B8F229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CreateCostMatrix();</w:t>
            </w:r>
          </w:p>
          <w:p w14:paraId="3D2EDCB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9D614A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ClearResults();</w:t>
            </w:r>
          </w:p>
          <w:p w14:paraId="34E2F8A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BalanceInfoPanel.Visibility = Visibility.Collapsed;</w:t>
            </w:r>
          </w:p>
          <w:p w14:paraId="026ACC8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isBalanced = false;</w:t>
            </w:r>
          </w:p>
          <w:p w14:paraId="563636E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8E53B85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MessageBox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("Матрицы созданы успешно!\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Заполните:\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• Объемы поставщиков\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• Потребности\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• Матрицу стоимости",</w:t>
            </w:r>
          </w:p>
          <w:p w14:paraId="0D295AF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"Информация", MessageBoxButton.OK, MessageBoxImage.Information);</w:t>
            </w:r>
          </w:p>
          <w:p w14:paraId="0693CD7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6F3DFAE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catch (Exception ex)</w:t>
            </w:r>
          </w:p>
          <w:p w14:paraId="37CEBA3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10C9E104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ShowError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($"Ошибка при создании таблиц: 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ex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Message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}");</w:t>
            </w:r>
          </w:p>
          <w:p w14:paraId="2BCA098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}</w:t>
            </w:r>
          </w:p>
          <w:p w14:paraId="00DD61C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47FCFD4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F8DCC3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bool ValidateInputSizes()</w:t>
            </w:r>
          </w:p>
          <w:p w14:paraId="0DE102A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0C2E6C0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(!int.TryParse(SuppliersBox.Text, out originalSuppliers) || originalSuppliers &lt;= 0 || originalSuppliers &gt; 10)</w:t>
            </w:r>
          </w:p>
          <w:p w14:paraId="6BF2E8F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60E0FE5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ShowError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("Введите корректное количество поставщиков (1-10)");</w:t>
            </w:r>
          </w:p>
          <w:p w14:paraId="328A0D9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return false;</w:t>
            </w:r>
          </w:p>
          <w:p w14:paraId="75377C3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6CA4620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9528F7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(!int.TryParse(ConsumersBox.Text, out originalConsumers) || originalConsumers &lt;= 0 || originalConsumers &gt; 10)</w:t>
            </w:r>
          </w:p>
          <w:p w14:paraId="6F56ED72" w14:textId="77777777" w:rsidR="00B0394A" w:rsidRPr="00DA1F63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</w:t>
            </w:r>
            <w:r w:rsidRPr="00DA1F63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74E01C2E" w14:textId="77777777" w:rsidR="00B0394A" w:rsidRPr="00F97523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A1F63">
              <w:rPr>
                <w:rFonts w:ascii="Courier New" w:hAnsi="Courier New" w:cs="Courier New"/>
                <w:color w:val="000000"/>
                <w:sz w:val="20"/>
              </w:rPr>
              <w:lastRenderedPageBreak/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ShowError</w:t>
            </w:r>
            <w:r w:rsidRPr="00F97523">
              <w:rPr>
                <w:rFonts w:ascii="Courier New" w:hAnsi="Courier New" w:cs="Courier New"/>
                <w:color w:val="000000"/>
                <w:sz w:val="20"/>
              </w:rPr>
              <w:t>("Введите корректное количество потребителей (1-10)");</w:t>
            </w:r>
          </w:p>
          <w:p w14:paraId="54A614F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F97523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return false;</w:t>
            </w:r>
          </w:p>
          <w:p w14:paraId="027EEBC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5A27CC9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3DFB50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suppliers = originalSuppliers;</w:t>
            </w:r>
          </w:p>
          <w:p w14:paraId="783018D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consumers = originalConsumers;</w:t>
            </w:r>
          </w:p>
          <w:p w14:paraId="6836E24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C9296C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true;</w:t>
            </w:r>
          </w:p>
          <w:p w14:paraId="3EAF2ED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61A543E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C29CAA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CreateSupplyTable()</w:t>
            </w:r>
          </w:p>
          <w:p w14:paraId="0A515B0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6E1E62B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var supplyData = new List&lt;SupplyItem&gt;();</w:t>
            </w:r>
          </w:p>
          <w:p w14:paraId="1EBD659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62EF0F5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082D8E3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supplyData.Add(new SupplyItem</w:t>
            </w:r>
          </w:p>
          <w:p w14:paraId="56B5EAF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1C03B96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Supplier = $"A{i + 1}",</w:t>
            </w:r>
          </w:p>
          <w:p w14:paraId="55ED978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Value = 0,</w:t>
            </w:r>
          </w:p>
          <w:p w14:paraId="16DB562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IsFictitious = false</w:t>
            </w:r>
          </w:p>
          <w:p w14:paraId="7785323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});</w:t>
            </w:r>
          </w:p>
          <w:p w14:paraId="4BE55C1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390A1FF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SupplyGrid.ItemsSource = supplyData;</w:t>
            </w:r>
          </w:p>
          <w:p w14:paraId="54782EA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21A1944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EC3488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CreateDemandTable()</w:t>
            </w:r>
          </w:p>
          <w:p w14:paraId="34C34FB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43D6216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var demandData = new List&lt;DemandItem&gt;();</w:t>
            </w:r>
          </w:p>
          <w:p w14:paraId="08CC6B4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consumers; i++)</w:t>
            </w:r>
          </w:p>
          <w:p w14:paraId="253C23C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0F34C6A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demandData.Add(new DemandItem</w:t>
            </w:r>
          </w:p>
          <w:p w14:paraId="76B6EF0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62FDD0D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Consumer = $"B{i + 1}",</w:t>
            </w:r>
          </w:p>
          <w:p w14:paraId="3E4293F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Value = 0,</w:t>
            </w:r>
          </w:p>
          <w:p w14:paraId="1B3330D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IsFictitious = false</w:t>
            </w:r>
          </w:p>
          <w:p w14:paraId="15E668B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});</w:t>
            </w:r>
          </w:p>
          <w:p w14:paraId="434C644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64AF3D1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DemandGrid.ItemsSource = demandData;</w:t>
            </w:r>
          </w:p>
          <w:p w14:paraId="31C8C5D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7E5AEBC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113F1E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CreateCostMatrix()</w:t>
            </w:r>
          </w:p>
          <w:p w14:paraId="753334C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487BBF2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DataTable costTable = new DataTable();</w:t>
            </w:r>
          </w:p>
          <w:p w14:paraId="4E614E4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603DC9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j = 0; j &lt; consumers; j++)</w:t>
            </w:r>
          </w:p>
          <w:p w14:paraId="5D3289E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76E18F8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costTable.Columns.Add($"B{j + 1}", typeof(int));</w:t>
            </w:r>
          </w:p>
          <w:p w14:paraId="464D013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13358C7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85A0B5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0170FFB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670EC86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DataRow row = costTable.NewRow();</w:t>
            </w:r>
          </w:p>
          <w:p w14:paraId="3D2BD93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5639BDB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00301D6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row[j] = 0;</w:t>
            </w:r>
          </w:p>
          <w:p w14:paraId="50E4BEE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727D610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costTable.Rows.Add(row);</w:t>
            </w:r>
          </w:p>
          <w:p w14:paraId="4EFFB34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428DF9D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BB5C24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CostMatrix.ItemsSource = costTable.DefaultView;</w:t>
            </w:r>
          </w:p>
          <w:p w14:paraId="66EA371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424F5FE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A1E8A1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private void BalanceProblem()</w:t>
            </w:r>
          </w:p>
          <w:p w14:paraId="00A378A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1A588DC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supply = GetSupplyValues();</w:t>
            </w:r>
          </w:p>
          <w:p w14:paraId="5244402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demand = GetDemandValues();</w:t>
            </w:r>
          </w:p>
          <w:p w14:paraId="1F5EA96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int[,] costs = GetCostMatrix();</w:t>
            </w:r>
          </w:p>
          <w:p w14:paraId="0D955BE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5F3D9C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totalSupply = supply.Sum();</w:t>
            </w:r>
          </w:p>
          <w:p w14:paraId="66F682D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totalDemand = demand.Sum();</w:t>
            </w:r>
          </w:p>
          <w:p w14:paraId="1A06E40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5678E0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(totalSupply == totalDemand)</w:t>
            </w:r>
          </w:p>
          <w:p w14:paraId="40C185E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5B3BC2F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isBalanced = true;</w:t>
            </w:r>
          </w:p>
          <w:p w14:paraId="1EB27C5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BalanceInfoPanel.Visibility = Visibility.Collapsed;</w:t>
            </w:r>
          </w:p>
          <w:p w14:paraId="4058881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return;</w:t>
            </w:r>
          </w:p>
          <w:p w14:paraId="1F6ACC6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5F31502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1DCF13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isBalanced = false;</w:t>
            </w:r>
          </w:p>
          <w:p w14:paraId="141E86E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BalanceInfoPanel.Visibility = Visibility.Visible;</w:t>
            </w:r>
          </w:p>
          <w:p w14:paraId="722AF19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4820C6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(totalSupply &gt; totalDemand)</w:t>
            </w:r>
          </w:p>
          <w:p w14:paraId="3C21FB2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7EAD8C4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 deficit = totalSupply - totalDemand;</w:t>
            </w:r>
          </w:p>
          <w:p w14:paraId="62EBF3C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0F3438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var demandList = (List&lt;DemandItem&gt;)DemandGrid.ItemsSource;</w:t>
            </w:r>
          </w:p>
          <w:p w14:paraId="5F71602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demandList.Add(new DemandItem</w:t>
            </w:r>
          </w:p>
          <w:p w14:paraId="1B82FCD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0B2B2FF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Consumer = $"B{consumers + 1}",</w:t>
            </w:r>
          </w:p>
          <w:p w14:paraId="12DC828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Value = deficit,</w:t>
            </w:r>
          </w:p>
          <w:p w14:paraId="308866C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IsFictitious = true</w:t>
            </w:r>
          </w:p>
          <w:p w14:paraId="7BDBFC8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});</w:t>
            </w:r>
          </w:p>
          <w:p w14:paraId="4173497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consumers++;</w:t>
            </w:r>
          </w:p>
          <w:p w14:paraId="7ED546B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70601E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DataTable costTable = ((DataView)CostMatrix.ItemsSource).ToTable();</w:t>
            </w:r>
          </w:p>
          <w:p w14:paraId="1C84538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costTable.Columns.Add($"B{consumers}", typeof(int));</w:t>
            </w:r>
          </w:p>
          <w:p w14:paraId="1B858D5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D8BB23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i = 0; i &lt; suppliers; i++)</w:t>
            </w:r>
          </w:p>
          <w:p w14:paraId="23400A7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6ADE836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costTable.Rows[i][consumers - 1] = 0;</w:t>
            </w:r>
          </w:p>
          <w:p w14:paraId="75649A4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2F8074A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E09290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CostMatrix.ItemsSource = costTable.DefaultView;</w:t>
            </w:r>
          </w:p>
          <w:p w14:paraId="7077C80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E40E63E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BalanceInfoText</w:t>
            </w:r>
            <w:r w:rsidRPr="00F97523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Text</w:t>
            </w:r>
            <w:r w:rsidRPr="00F97523">
              <w:rPr>
                <w:rFonts w:ascii="Courier New" w:hAnsi="Courier New" w:cs="Courier New"/>
                <w:color w:val="000000"/>
                <w:sz w:val="20"/>
              </w:rPr>
              <w:t xml:space="preserve"> = $"Добавлен фиктивный потребитель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B</w:t>
            </w:r>
            <w:r w:rsidRPr="00F97523">
              <w:rPr>
                <w:rFonts w:ascii="Courier New" w:hAnsi="Courier New" w:cs="Courier New"/>
                <w:color w:val="000000"/>
                <w:sz w:val="20"/>
              </w:rPr>
              <w:t>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consumers</w:t>
            </w:r>
            <w:r w:rsidRPr="00F97523">
              <w:rPr>
                <w:rFonts w:ascii="Courier New" w:hAnsi="Courier New" w:cs="Courier New"/>
                <w:color w:val="000000"/>
                <w:sz w:val="20"/>
              </w:rPr>
              <w:t xml:space="preserve">} с потребностью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deficit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}.\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Сумма поставок ({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totalSupply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}) &gt; Сумма потребностей ({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totalDemand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})";</w:t>
            </w:r>
          </w:p>
          <w:p w14:paraId="5ACDB98E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}</w:t>
            </w:r>
          </w:p>
          <w:p w14:paraId="21545F0B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else</w:t>
            </w:r>
          </w:p>
          <w:p w14:paraId="3CCEF666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{</w:t>
            </w:r>
          </w:p>
          <w:p w14:paraId="6ACF72E1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int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deficit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=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totalDemand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-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totalSupply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;</w:t>
            </w:r>
          </w:p>
          <w:p w14:paraId="33771B0C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</w:p>
          <w:p w14:paraId="7B55783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var supplyList = (List&lt;SupplyItem&gt;)SupplyGrid.ItemsSource;</w:t>
            </w:r>
          </w:p>
          <w:p w14:paraId="18F0F20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supplyList.Add(new SupplyItem</w:t>
            </w:r>
          </w:p>
          <w:p w14:paraId="6E81C4B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0363A57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Supplier = $"A{suppliers + 1}",</w:t>
            </w:r>
          </w:p>
          <w:p w14:paraId="20CEFD0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Value = deficit,</w:t>
            </w:r>
          </w:p>
          <w:p w14:paraId="3FCDBDA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IsFictitious = true</w:t>
            </w:r>
          </w:p>
          <w:p w14:paraId="52F072E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});</w:t>
            </w:r>
          </w:p>
          <w:p w14:paraId="6D75B2B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suppliers++;</w:t>
            </w:r>
          </w:p>
          <w:p w14:paraId="5756987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023A95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        DataTable costTable = ((DataView)CostMatrix.ItemsSource).ToTable();</w:t>
            </w:r>
          </w:p>
          <w:p w14:paraId="6323D9C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DataRow newRow = costTable.NewRow();</w:t>
            </w:r>
          </w:p>
          <w:p w14:paraId="71666E1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019AA7E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2526FA5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newRow[j] = 0; </w:t>
            </w:r>
          </w:p>
          <w:p w14:paraId="635EBDC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44A2C53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costTable.Rows.Add(newRow);</w:t>
            </w:r>
          </w:p>
          <w:p w14:paraId="3375536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70E8B7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CostMatrix.ItemsSource = costTable.DefaultView;</w:t>
            </w:r>
          </w:p>
          <w:p w14:paraId="4409FCC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E33F56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BalanceInfoText.Text = $"Добавлен фиктивный поставщик A{suppliers} с объемом {deficit}.\nСумма потребностей ({totalDemand}) &gt; Сумма поставок ({totalSupply})";</w:t>
            </w:r>
          </w:p>
          <w:p w14:paraId="3A5A3B5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32A3916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80D447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MessageBox.Show($"Задача автоматически сбалансирована!\n\nДобавлен фиктивный участник для устранения дисбаланса {Math.Abs(totalSupply - totalDemand)} единиц.",</w:t>
            </w:r>
          </w:p>
          <w:p w14:paraId="4007E68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"Балансировка задачи", MessageBoxButton.OK, MessageBoxImage.Information);</w:t>
            </w:r>
          </w:p>
          <w:p w14:paraId="0A24122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24D929B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A2289F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int[] GetSupplyValues()</w:t>
            </w:r>
          </w:p>
          <w:p w14:paraId="5A13371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2E36862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var supplyList = (List&lt;SupplyItem&gt;)SupplyGrid.ItemsSource;</w:t>
            </w:r>
          </w:p>
          <w:p w14:paraId="7CC5D44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supplyList?.Select(item =&gt; item.Value).ToArray() ?? new int[0];</w:t>
            </w:r>
          </w:p>
          <w:p w14:paraId="4C6E35A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3B0E5EE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15BA61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int[] GetDemandValues()</w:t>
            </w:r>
          </w:p>
          <w:p w14:paraId="23FEFEC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08818E1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var demandList = (List&lt;DemandItem&gt;)DemandGrid.ItemsSource;</w:t>
            </w:r>
          </w:p>
          <w:p w14:paraId="6D33A6E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demandList?.Select(item =&gt; item.Value).ToArray() ?? new int[0];</w:t>
            </w:r>
          </w:p>
          <w:p w14:paraId="71968A0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373A7C5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9C2212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int[,] GetCostMatrix()</w:t>
            </w:r>
          </w:p>
          <w:p w14:paraId="077EAA7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215D594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DataTable dt = ((DataView)CostMatrix.ItemsSource)?.ToTable();</w:t>
            </w:r>
          </w:p>
          <w:p w14:paraId="1537341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(dt == null) return new int[0, 0];</w:t>
            </w:r>
          </w:p>
          <w:p w14:paraId="01D71A4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417ABD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int[,] costMatrix = new int[suppliers, consumers];</w:t>
            </w:r>
          </w:p>
          <w:p w14:paraId="0B27809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057C0D0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030C6A9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0E60BF7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309D6DE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costMatrix[i, j] = Convert.ToInt32(dt.Rows[i][j]);</w:t>
            </w:r>
          </w:p>
          <w:p w14:paraId="228E209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418438D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0886362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costMatrix;</w:t>
            </w:r>
          </w:p>
          <w:p w14:paraId="1FD73A2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1EDF8DF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15515D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int[,] NorthwestCorner(int[] supply, int[] demand, int[,] costs)</w:t>
            </w:r>
          </w:p>
          <w:p w14:paraId="3834ABC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57AEF21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int[,] solution = new int[suppliers, consumers];</w:t>
            </w:r>
          </w:p>
          <w:p w14:paraId="6D8A713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s = (int[])supply.Clone();</w:t>
            </w:r>
          </w:p>
          <w:p w14:paraId="732707E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d = (int[])demand.Clone();</w:t>
            </w:r>
          </w:p>
          <w:p w14:paraId="3B67F62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E59FA2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i = 0, j = 0;</w:t>
            </w:r>
          </w:p>
          <w:p w14:paraId="7CDF4DE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while (i &lt; suppliers &amp;&amp; j &lt; consumers)</w:t>
            </w:r>
          </w:p>
          <w:p w14:paraId="1DBDD5D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    {</w:t>
            </w:r>
          </w:p>
          <w:p w14:paraId="16C26BD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 quantity = Math.Min(s[i], d[j]);</w:t>
            </w:r>
          </w:p>
          <w:p w14:paraId="3BB091F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solution[i, j] = quantity;</w:t>
            </w:r>
          </w:p>
          <w:p w14:paraId="7FDC8FA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B804BE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s[i] -= quantity;</w:t>
            </w:r>
          </w:p>
          <w:p w14:paraId="13ED443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d[j] -= quantity;</w:t>
            </w:r>
          </w:p>
          <w:p w14:paraId="105F0DF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9A836C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(s[i] == 0) i++;</w:t>
            </w:r>
          </w:p>
          <w:p w14:paraId="3549DC3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(d[j] == 0) j++;</w:t>
            </w:r>
          </w:p>
          <w:p w14:paraId="6D91E9B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11C10DF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641A4F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solution;</w:t>
            </w:r>
          </w:p>
          <w:p w14:paraId="0F6217E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413AFA8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EA9636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int[,] MinimumElement(int[] supply, int[] demand, int[,] costs)</w:t>
            </w:r>
          </w:p>
          <w:p w14:paraId="135680B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7895C03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int[,] solution = new int[suppliers, consumers];</w:t>
            </w:r>
          </w:p>
          <w:p w14:paraId="23FB7A2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s = (int[])supply.Clone();</w:t>
            </w:r>
          </w:p>
          <w:p w14:paraId="018A46B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int[] d = (int[])demand.Clone();</w:t>
            </w:r>
          </w:p>
          <w:p w14:paraId="30C6DF4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8714F2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var cells = new List&lt;(int i, int j, int cost)&gt;();</w:t>
            </w:r>
          </w:p>
          <w:p w14:paraId="0DF5BF9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27C45CD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332ACBD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0BDBF81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10C9482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cells.Add((i, j, costs[i, j]));</w:t>
            </w:r>
          </w:p>
          <w:p w14:paraId="14E2943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535C6F0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1C1C14B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C54958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cells = cells.OrderBy(c =&gt; c.cost).ToList();</w:t>
            </w:r>
          </w:p>
          <w:p w14:paraId="53F8B04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68FB75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foreach (var cell in cells)</w:t>
            </w:r>
          </w:p>
          <w:p w14:paraId="527A324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34E73F7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(s[cell.i] == 0 || d[cell.j] == 0)</w:t>
            </w:r>
          </w:p>
          <w:p w14:paraId="267B374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continue;</w:t>
            </w:r>
          </w:p>
          <w:p w14:paraId="6004D10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3D497E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 quantity = Math.Min(s[cell.i], d[cell.j]);</w:t>
            </w:r>
          </w:p>
          <w:p w14:paraId="7DD4F50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solution[cell.i, cell.j] = quantity;</w:t>
            </w:r>
          </w:p>
          <w:p w14:paraId="6DC9D60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324B05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s[cell.i] -= quantity;</w:t>
            </w:r>
          </w:p>
          <w:p w14:paraId="618F00A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d[cell.j] -= quantity;</w:t>
            </w:r>
          </w:p>
          <w:p w14:paraId="4619064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49126BB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2BB45D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solution;</w:t>
            </w:r>
          </w:p>
          <w:p w14:paraId="4573145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6ADFE8C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AF2FE3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int CalculateTotalCost(int[,] solution, int[,] costs)</w:t>
            </w:r>
          </w:p>
          <w:p w14:paraId="470EE2F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2124E70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totalCost = 0;</w:t>
            </w:r>
          </w:p>
          <w:p w14:paraId="1FC0E41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45FA542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2F7BAFF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371B69D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31B8D47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totalCost += solution[i, j] * costs[i, j];</w:t>
            </w:r>
          </w:p>
          <w:p w14:paraId="1ABAE3B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0EBFD10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6FC3E88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totalCost;</w:t>
            </w:r>
          </w:p>
          <w:p w14:paraId="49BCE9E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6F65E87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393AA6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string GenerateCalculationFormula(int[,] solution, int[,] costs)</w:t>
            </w:r>
          </w:p>
          <w:p w14:paraId="42FDA38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1776ADD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    StringBuilder formula = new StringBuilder();</w:t>
            </w:r>
          </w:p>
          <w:p w14:paraId="3EF89F8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StringBuilder calculation = new StringBuilder();</w:t>
            </w:r>
          </w:p>
          <w:p w14:paraId="630C9FE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bool firstTerm = true;</w:t>
            </w:r>
          </w:p>
          <w:p w14:paraId="765F8B6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total = 0;</w:t>
            </w:r>
          </w:p>
          <w:p w14:paraId="4A72EAF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5ADFBB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formula.Append("C = ");</w:t>
            </w:r>
          </w:p>
          <w:p w14:paraId="6E9DCB4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calculation.AppendLine("Пошаговый расчет:");</w:t>
            </w:r>
          </w:p>
          <w:p w14:paraId="368D61E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8F1AA6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1A2399F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62D79E4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04E0176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23EED62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if (solution[i, j] &gt; 0)</w:t>
            </w:r>
          </w:p>
          <w:p w14:paraId="1C9AB38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{</w:t>
            </w:r>
          </w:p>
          <w:p w14:paraId="75E5B9D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int termCost = solution[i, j] * costs[i, j];</w:t>
            </w:r>
          </w:p>
          <w:p w14:paraId="0918A7E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1EF427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if (termCost == 0) continue;</w:t>
            </w:r>
          </w:p>
          <w:p w14:paraId="22D64D8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2696D5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if (!firstTerm)</w:t>
            </w:r>
          </w:p>
          <w:p w14:paraId="7194840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    formula.Append(" + ");</w:t>
            </w:r>
          </w:p>
          <w:p w14:paraId="6999460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formula.Append($"{solution[i, j]}×{costs[i, j]}");</w:t>
            </w:r>
          </w:p>
          <w:p w14:paraId="3820336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6613E2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calculation.AppendLine($"  A{i + 1}→B{j + 1}: {solution[i, j]} × {costs[i, j]} = {termCost}");</w:t>
            </w:r>
          </w:p>
          <w:p w14:paraId="1B9B27E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A57984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total += termCost;</w:t>
            </w:r>
          </w:p>
          <w:p w14:paraId="7D7A765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firstTerm = false;</w:t>
            </w:r>
          </w:p>
          <w:p w14:paraId="5E1B0CE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}</w:t>
            </w:r>
          </w:p>
          <w:p w14:paraId="4ECAA20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4EB5E10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328662C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888E7C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formula.Append($" = {total}");</w:t>
            </w:r>
          </w:p>
          <w:p w14:paraId="672FA11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calculation.AppendLine($"\nИтого: C = {total}");</w:t>
            </w:r>
          </w:p>
          <w:p w14:paraId="2942EDB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7A6EFA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fictitiousCount = 0;</w:t>
            </w:r>
          </w:p>
          <w:p w14:paraId="2A43E56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09C397A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2F9E8EB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70D66F5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6D79C9B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if (solution[i, j] &gt; 0 &amp;&amp; costs[i, j] == 0)</w:t>
            </w:r>
          </w:p>
          <w:p w14:paraId="743CA0B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{</w:t>
            </w:r>
          </w:p>
          <w:p w14:paraId="54EF471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fictitiousCount++;</w:t>
            </w:r>
          </w:p>
          <w:p w14:paraId="7A87A58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}</w:t>
            </w:r>
          </w:p>
          <w:p w14:paraId="40E7351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00ED958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358EC09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07EA16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if (fictitiousCount &gt; 0)</w:t>
            </w:r>
          </w:p>
          <w:p w14:paraId="5502646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57D28C8C" w14:textId="77777777" w:rsidR="00B0394A" w:rsidRPr="002A0DB7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calculation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AppendLine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($"\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n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Примечание: 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fictitiousCount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} фиктивных перевозок (стоимость = 0) не учитываются в общей стоимости");</w:t>
            </w:r>
          </w:p>
          <w:p w14:paraId="4366BB7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}</w:t>
            </w:r>
          </w:p>
          <w:p w14:paraId="5733821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E1200A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return formula.ToString() + "\n\n" + calculation.ToString();</w:t>
            </w:r>
          </w:p>
          <w:p w14:paraId="43B0A44B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6A9BBAF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360A13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ShowResult(int[,] solution, int[,] costs, string methodName)</w:t>
            </w:r>
          </w:p>
          <w:p w14:paraId="5D16CFF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4F352E1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DataTable resultTable = new DataTable();</w:t>
            </w:r>
          </w:p>
          <w:p w14:paraId="46360FC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2307526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lastRenderedPageBreak/>
              <w:t xml:space="preserve">            resultTable.Columns.Add("Поставщик \\ Потребитель", typeof(string));</w:t>
            </w:r>
          </w:p>
          <w:p w14:paraId="6AF20E5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j = 0; j &lt; consumers; j++)</w:t>
            </w:r>
          </w:p>
          <w:p w14:paraId="631D0B4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6C467D6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string consumerName = $"B{j + 1}";</w:t>
            </w:r>
          </w:p>
          <w:p w14:paraId="6744E33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(j &gt;= originalConsumers) consumerName += "";</w:t>
            </w:r>
          </w:p>
          <w:p w14:paraId="58CE24F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resultTable.Columns.Add(consumerName, typeof(string));</w:t>
            </w:r>
          </w:p>
          <w:p w14:paraId="776D5CC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398DA6A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A3EEC2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for (int i = 0; i &lt; suppliers; i++)</w:t>
            </w:r>
          </w:p>
          <w:p w14:paraId="2AF5357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1C118FD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DataRow row = resultTable.NewRow();</w:t>
            </w:r>
          </w:p>
          <w:p w14:paraId="68C7207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string supplierName = $"A{i + 1}";</w:t>
            </w:r>
          </w:p>
          <w:p w14:paraId="3A3633E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(i &gt;= originalSuppliers) supplierName += "";</w:t>
            </w:r>
          </w:p>
          <w:p w14:paraId="4C71EC4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row[0] = supplierName;</w:t>
            </w:r>
          </w:p>
          <w:p w14:paraId="49812A1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B38A23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for (int j = 0; j &lt; consumers; j++)</w:t>
            </w:r>
          </w:p>
          <w:p w14:paraId="46B3634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6AF58D0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if (solution[i, j] &gt; 0)</w:t>
            </w:r>
          </w:p>
          <w:p w14:paraId="692F989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{</w:t>
            </w:r>
          </w:p>
          <w:p w14:paraId="61FD8CE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row[j + 1] = costs[i, j] == 0 ?</w:t>
            </w:r>
          </w:p>
          <w:p w14:paraId="5714698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    $"{solution[i, j]} " :</w:t>
            </w:r>
          </w:p>
          <w:p w14:paraId="4520CBB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    $"{solution[i, j]} ";</w:t>
            </w:r>
          </w:p>
          <w:p w14:paraId="1634E2E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}</w:t>
            </w:r>
          </w:p>
          <w:p w14:paraId="05F0CE0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else</w:t>
            </w:r>
          </w:p>
          <w:p w14:paraId="021D62F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{</w:t>
            </w:r>
          </w:p>
          <w:p w14:paraId="3C69CDC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    row[j + 1] = "0";</w:t>
            </w:r>
          </w:p>
          <w:p w14:paraId="420852C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}</w:t>
            </w:r>
          </w:p>
          <w:p w14:paraId="545C034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68F62E4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resultTable.Rows.Add(row);</w:t>
            </w:r>
          </w:p>
          <w:p w14:paraId="475A4D2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6E4FD36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76EBDC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ResultMatrix.ItemsSource = resultTable.DefaultView;</w:t>
            </w:r>
          </w:p>
          <w:p w14:paraId="3E73A30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543448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int totalCost = CalculateTotalCost(solution, costs);</w:t>
            </w:r>
          </w:p>
          <w:p w14:paraId="30A8ACD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string calculationFormula = GenerateCalculationFormula(solution, costs);</w:t>
            </w:r>
          </w:p>
          <w:p w14:paraId="51FC483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66B4D1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TotalCostText.Text = $"Общая стоимость перевозок: {totalCost}";</w:t>
            </w:r>
          </w:p>
          <w:p w14:paraId="6D78F61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MethodInfoText.Text = $"Метод: {methodName}" + (isBalanced ? "" : " (с фиктивным участником)");</w:t>
            </w:r>
          </w:p>
          <w:p w14:paraId="5484E96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CalculationText.Text = calculationFormula;</w:t>
            </w:r>
          </w:p>
          <w:p w14:paraId="09FAFEB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7D0B8F3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F8158A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ClearResults()</w:t>
            </w:r>
          </w:p>
          <w:p w14:paraId="60325F9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078955A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ResultMatrix.ItemsSource = null;</w:t>
            </w:r>
          </w:p>
          <w:p w14:paraId="3AA6E96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TotalCostText.Text = "";</w:t>
            </w:r>
          </w:p>
          <w:p w14:paraId="30555EE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MethodInfoText.Text = "";</w:t>
            </w:r>
          </w:p>
          <w:p w14:paraId="5625894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CalculationText.Text = "";</w:t>
            </w:r>
          </w:p>
          <w:p w14:paraId="79100A5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776A53A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4517D44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Solve_Click(object sender, RoutedEventArgs e)</w:t>
            </w:r>
          </w:p>
          <w:p w14:paraId="3E36B06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531B5E9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try</w:t>
            </w:r>
          </w:p>
          <w:p w14:paraId="5C09105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{</w:t>
            </w:r>
          </w:p>
          <w:p w14:paraId="62C49DA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int[] supply = GetSupplyValues();</w:t>
            </w:r>
          </w:p>
          <w:p w14:paraId="2BE073B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int[] demand = GetDemandValues();</w:t>
            </w:r>
          </w:p>
          <w:p w14:paraId="5CC43D3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int[,] costs = GetCostMatrix();</w:t>
            </w:r>
          </w:p>
          <w:p w14:paraId="6F6CA1D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3588DC64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(supply.Length == 0 || demand.Length == 0)</w:t>
            </w:r>
          </w:p>
          <w:p w14:paraId="5E7BBFC5" w14:textId="77777777" w:rsidR="00B0394A" w:rsidRPr="00DA1F63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</w:t>
            </w:r>
            <w:r w:rsidRPr="00DA1F63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4C78C16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DA1F63">
              <w:rPr>
                <w:rFonts w:ascii="Courier New" w:hAnsi="Courier New" w:cs="Courier New"/>
                <w:color w:val="000000"/>
                <w:sz w:val="20"/>
              </w:rPr>
              <w:lastRenderedPageBreak/>
              <w:t xml:space="preserve">    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ShowError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("Сначала создайте таблицы!");</w:t>
            </w:r>
          </w:p>
          <w:p w14:paraId="4FA1832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return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;</w:t>
            </w:r>
          </w:p>
          <w:p w14:paraId="023097F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}</w:t>
            </w:r>
          </w:p>
          <w:p w14:paraId="1D4234F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0FF7EDD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(supply.Any(s =&gt; s &lt; 0) || demand.Any(d =&gt; d &lt; 0) ||</w:t>
            </w:r>
          </w:p>
          <w:p w14:paraId="356B008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costs.Cast&lt;int&gt;().Any(c =&gt; c &lt; 0))</w:t>
            </w:r>
          </w:p>
          <w:p w14:paraId="64FF3AB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2E7B6C5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ShowError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("Все значения должны быть неотрицательными!");</w:t>
            </w:r>
          </w:p>
          <w:p w14:paraId="4FF94AB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return;</w:t>
            </w:r>
          </w:p>
          <w:p w14:paraId="29B3E58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757A76B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62832A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BalanceProblem();</w:t>
            </w:r>
          </w:p>
          <w:p w14:paraId="7F2CF0A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7A1A61A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supply = GetSupplyValues();</w:t>
            </w:r>
          </w:p>
          <w:p w14:paraId="61225701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demand = GetDemandValues();</w:t>
            </w:r>
          </w:p>
          <w:p w14:paraId="7D70B8D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costs = GetCostMatrix();</w:t>
            </w:r>
          </w:p>
          <w:p w14:paraId="6871385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5A8B998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ComboBoxItem selectedMethod = (ComboBoxItem)MethodCombo.SelectedItem;</w:t>
            </w:r>
          </w:p>
          <w:p w14:paraId="388EB3A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string methodName = selectedMethod.Content.ToString();</w:t>
            </w:r>
          </w:p>
          <w:p w14:paraId="558EEA0E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66B5F380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int[,] solution;</w:t>
            </w:r>
          </w:p>
          <w:p w14:paraId="6D4B5C3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if (methodName == "Северо-западный угол")</w:t>
            </w:r>
          </w:p>
          <w:p w14:paraId="7F1DF80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3BC13887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solution = NorthwestCorner(supply, demand, costs);</w:t>
            </w:r>
          </w:p>
          <w:p w14:paraId="7EA262F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36BC7CD8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else</w:t>
            </w:r>
          </w:p>
          <w:p w14:paraId="780E4AE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{</w:t>
            </w:r>
          </w:p>
          <w:p w14:paraId="575C50F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    solution = MinimumElement(supply, demand, costs);</w:t>
            </w:r>
          </w:p>
          <w:p w14:paraId="0B9BE86F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}</w:t>
            </w:r>
          </w:p>
          <w:p w14:paraId="77309ABA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EACB87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    ShowResult(solution, costs, methodName);</w:t>
            </w:r>
          </w:p>
          <w:p w14:paraId="632CD66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}</w:t>
            </w:r>
          </w:p>
          <w:p w14:paraId="4A29802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catch (Exception ex)</w:t>
            </w:r>
          </w:p>
          <w:p w14:paraId="352689D3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{</w:t>
            </w:r>
          </w:p>
          <w:p w14:paraId="228230D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ShowError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($"Ошибка при решении задачи: {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ex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Message</w:t>
            </w:r>
            <w:r w:rsidRPr="00B0394A">
              <w:rPr>
                <w:rFonts w:ascii="Courier New" w:hAnsi="Courier New" w:cs="Courier New"/>
                <w:color w:val="000000"/>
                <w:sz w:val="20"/>
              </w:rPr>
              <w:t>}");</w:t>
            </w:r>
          </w:p>
          <w:p w14:paraId="7798124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}</w:t>
            </w:r>
          </w:p>
          <w:p w14:paraId="2002F34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2C3BECCC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</w:p>
          <w:p w14:paraId="11F80735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private void ShowError(string message)</w:t>
            </w:r>
          </w:p>
          <w:p w14:paraId="73393F76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{</w:t>
            </w:r>
          </w:p>
          <w:p w14:paraId="76448F72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    MessageBox.Show(message, "Ошибка", MessageBoxButton.OK, MessageBoxImage.Error);</w:t>
            </w:r>
          </w:p>
          <w:p w14:paraId="3F3FF2BD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    }</w:t>
            </w:r>
          </w:p>
          <w:p w14:paraId="13500CE9" w14:textId="77777777" w:rsidR="00B0394A" w:rsidRPr="00B0394A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GB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 xml:space="preserve">    }</w:t>
            </w:r>
          </w:p>
          <w:p w14:paraId="4A17704F" w14:textId="010C0EBB" w:rsidR="00246E9E" w:rsidRPr="000E4564" w:rsidRDefault="00B0394A" w:rsidP="00B0394A">
            <w:pPr>
              <w:autoSpaceDE w:val="0"/>
              <w:autoSpaceDN w:val="0"/>
              <w:adjustRightInd w:val="0"/>
              <w:spacing w:after="200"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B0394A">
              <w:rPr>
                <w:rFonts w:ascii="Courier New" w:hAnsi="Courier New" w:cs="Courier New"/>
                <w:color w:val="000000"/>
                <w:sz w:val="20"/>
                <w:lang w:val="en-GB"/>
              </w:rPr>
              <w:t>}</w:t>
            </w:r>
          </w:p>
        </w:tc>
      </w:tr>
    </w:tbl>
    <w:p w14:paraId="35DA0F6C" w14:textId="55C11BBF" w:rsidR="00512B57" w:rsidRPr="00FA5755" w:rsidRDefault="00512B57" w:rsidP="004E7F05">
      <w:pPr>
        <w:spacing w:after="160"/>
        <w:ind w:firstLine="708"/>
        <w:jc w:val="both"/>
      </w:pPr>
      <w:r>
        <w:lastRenderedPageBreak/>
        <w:br w:type="page"/>
      </w:r>
    </w:p>
    <w:p w14:paraId="6BE2809C" w14:textId="4AF043A4" w:rsidR="00F97523" w:rsidRDefault="00003A82" w:rsidP="00F97523">
      <w:pPr>
        <w:pStyle w:val="1"/>
      </w:pPr>
      <w:bookmarkStart w:id="3" w:name="_Toc214888246"/>
      <w:r>
        <w:lastRenderedPageBreak/>
        <w:t>Задание</w:t>
      </w:r>
      <w:r w:rsidR="00512B57">
        <w:t xml:space="preserve"> 2</w:t>
      </w:r>
      <w:bookmarkEnd w:id="3"/>
    </w:p>
    <w:p w14:paraId="38B4A8ED" w14:textId="0054F546" w:rsidR="00F97523" w:rsidRDefault="00F97523" w:rsidP="00F97523">
      <w:pPr>
        <w:ind w:firstLine="708"/>
        <w:jc w:val="both"/>
      </w:pPr>
      <w:r>
        <w:t>Цели работы: формирование знаний о задаче линейного программирования и алгоритме симплексного метода, умений строить математическую модель ЗЛП в матричной форме, применять алгоритм симплексного метода для получения оптимального решения, реализовывать алгоритм симплексного метода на одном из изученных языков программирования.</w:t>
      </w:r>
    </w:p>
    <w:p w14:paraId="1C7E443B" w14:textId="7E5FB521" w:rsidR="00F97523" w:rsidRPr="00F97523" w:rsidRDefault="00F97523" w:rsidP="00F97523">
      <w:pPr>
        <w:ind w:firstLine="708"/>
        <w:jc w:val="both"/>
      </w:pPr>
      <w:r>
        <w:t>На рисунке 6 представлены этапы решения задачи линейного программирования симплекс-методом в программе Microsoft Excel.</w:t>
      </w:r>
    </w:p>
    <w:p w14:paraId="3569F062" w14:textId="20781E7F" w:rsidR="00F97523" w:rsidRDefault="00F97523" w:rsidP="00F97523">
      <w:r w:rsidRPr="00F97523">
        <w:rPr>
          <w:noProof/>
        </w:rPr>
        <w:drawing>
          <wp:inline distT="0" distB="0" distL="0" distR="0" wp14:anchorId="3B36BFE2" wp14:editId="6F656BD0">
            <wp:extent cx="5913120" cy="3230880"/>
            <wp:effectExtent l="0" t="0" r="0" b="7620"/>
            <wp:docPr id="7489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582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" b="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86D6C" w14:textId="114AAB61" w:rsidR="00F97523" w:rsidRDefault="00F97523" w:rsidP="00F97523">
      <w:r>
        <w:t>Рисунок 6 – Решение симплекс-методом</w:t>
      </w:r>
    </w:p>
    <w:p w14:paraId="44930D1A" w14:textId="476A99E9" w:rsidR="001A7462" w:rsidRPr="00504B7C" w:rsidRDefault="001A7462" w:rsidP="001A7462">
      <w:pPr>
        <w:ind w:firstLine="708"/>
        <w:jc w:val="both"/>
      </w:pPr>
      <w:r w:rsidRPr="004A5933">
        <w:t xml:space="preserve">На рисунке </w:t>
      </w:r>
      <w:r>
        <w:t>7</w:t>
      </w:r>
      <w:r w:rsidRPr="004A5933">
        <w:t xml:space="preserve"> представлен результат </w:t>
      </w:r>
      <w:r>
        <w:t xml:space="preserve">решения задачи линейного программирования симплекс-методом в разработанном </w:t>
      </w:r>
      <w:r>
        <w:rPr>
          <w:lang w:val="en-US"/>
        </w:rPr>
        <w:t>WPF</w:t>
      </w:r>
      <w:r w:rsidRPr="001A7462">
        <w:t xml:space="preserve"> </w:t>
      </w:r>
      <w:r>
        <w:t>приложении</w:t>
      </w:r>
      <w:r w:rsidRPr="004A5933">
        <w:t>.</w:t>
      </w:r>
    </w:p>
    <w:p w14:paraId="5785D6EC" w14:textId="1D332DE2" w:rsidR="001A7462" w:rsidRDefault="00DA1F63" w:rsidP="00F97523">
      <w:r w:rsidRPr="00DA1F63">
        <w:rPr>
          <w:noProof/>
        </w:rPr>
        <w:lastRenderedPageBreak/>
        <w:drawing>
          <wp:inline distT="0" distB="0" distL="0" distR="0" wp14:anchorId="4F73F07F" wp14:editId="681775A1">
            <wp:extent cx="5940425" cy="3155950"/>
            <wp:effectExtent l="0" t="0" r="3175" b="6350"/>
            <wp:docPr id="53478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5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8D4F" w14:textId="6BDC365E" w:rsidR="00F97523" w:rsidRPr="00B90FC1" w:rsidRDefault="00F97523" w:rsidP="00F97523">
      <w:pPr>
        <w:ind w:firstLine="708"/>
        <w:jc w:val="both"/>
      </w:pPr>
      <w:r w:rsidRPr="000E4564">
        <w:t xml:space="preserve">В листинге </w:t>
      </w:r>
      <w:r>
        <w:t>3</w:t>
      </w:r>
      <w:r w:rsidRPr="000E4564">
        <w:t xml:space="preserve"> представлена разметка окна MainWindow разработанного приложения для решения </w:t>
      </w:r>
      <w:r>
        <w:t>задачи линейного программирования</w:t>
      </w:r>
      <w:r w:rsidRPr="000E4564">
        <w:t>.</w:t>
      </w:r>
      <w:r w:rsidRPr="00B90FC1">
        <w:tab/>
      </w:r>
    </w:p>
    <w:p w14:paraId="4EC9C56C" w14:textId="28BF8E37" w:rsidR="00F97523" w:rsidRDefault="00F97523" w:rsidP="00F97523">
      <w:pPr>
        <w:keepNext/>
        <w:jc w:val="left"/>
        <w:rPr>
          <w:rFonts w:eastAsia="Calibri" w:cs="Times New Roman"/>
          <w:iCs/>
          <w:color w:val="000000"/>
          <w:szCs w:val="18"/>
        </w:rPr>
      </w:pPr>
      <w:r w:rsidRPr="000E4564">
        <w:rPr>
          <w:rFonts w:eastAsia="Calibri" w:cs="Times New Roman"/>
          <w:iCs/>
          <w:color w:val="000000"/>
          <w:szCs w:val="18"/>
        </w:rPr>
        <w:t xml:space="preserve">Листинг </w:t>
      </w:r>
      <w:r>
        <w:rPr>
          <w:rFonts w:eastAsia="Calibri" w:cs="Times New Roman"/>
          <w:iCs/>
          <w:color w:val="000000"/>
          <w:szCs w:val="18"/>
        </w:rPr>
        <w:t>3</w:t>
      </w:r>
      <w:r w:rsidRPr="000E4564">
        <w:rPr>
          <w:rFonts w:eastAsia="Calibri" w:cs="Times New Roman"/>
          <w:iCs/>
          <w:color w:val="000000"/>
          <w:szCs w:val="18"/>
        </w:rPr>
        <w:t xml:space="preserve"> – </w:t>
      </w:r>
      <w:r w:rsidRPr="00F11E18">
        <w:rPr>
          <w:rFonts w:eastAsia="Calibri" w:cs="Times New Roman"/>
          <w:iCs/>
          <w:color w:val="000000"/>
          <w:szCs w:val="18"/>
        </w:rPr>
        <w:t>Разметка окна MainWindow приложения</w:t>
      </w:r>
    </w:p>
    <w:tbl>
      <w:tblPr>
        <w:tblStyle w:val="21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2A0DB7" w:rsidRPr="00DF553D" w14:paraId="48538E2A" w14:textId="77777777" w:rsidTr="003435BB">
        <w:trPr>
          <w:trHeight w:val="487"/>
        </w:trPr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A59B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bookmarkStart w:id="4" w:name="_Hlk216091045"/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&lt;Window x:Class="SimplexSolver.MainWindow"</w:t>
            </w:r>
          </w:p>
          <w:p w14:paraId="1D11904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xmlns="http://schemas.microsoft.com/winfx/2006/xaml/presentation"</w:t>
            </w:r>
          </w:p>
          <w:p w14:paraId="45D823B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xmlns:x="http://schemas.microsoft.com/winfx/2006/xaml"</w:t>
            </w:r>
          </w:p>
          <w:p w14:paraId="0FDE36D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xmlns:d="http://schemas.microsoft.com/expression/blend/2008"</w:t>
            </w:r>
          </w:p>
          <w:p w14:paraId="5AEA7B0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xmlns:mc="http://schemas.openxmlformats.org/markup-compatibility/2006"</w:t>
            </w:r>
          </w:p>
          <w:p w14:paraId="707F43E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mc:Ignorable="d"</w:t>
            </w:r>
          </w:p>
          <w:p w14:paraId="5D5C551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Title="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Симплекс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Метод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для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ЗЛП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"</w:t>
            </w:r>
          </w:p>
          <w:p w14:paraId="3A388C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Height="850" Width="1100"</w:t>
            </w:r>
          </w:p>
          <w:p w14:paraId="26693EA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FontFamily="Segoe UI" FontSize="15"&gt;</w:t>
            </w:r>
          </w:p>
          <w:p w14:paraId="2E9475F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07F3A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&lt;Window.Resources&gt;</w:t>
            </w:r>
          </w:p>
          <w:p w14:paraId="7BE23DE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TargetType="Button"&gt;</w:t>
            </w:r>
          </w:p>
          <w:p w14:paraId="316E214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Property="Margin" Value="5"/&gt;</w:t>
            </w:r>
          </w:p>
          <w:p w14:paraId="68FEC68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Value="12,8"/&gt;</w:t>
            </w:r>
          </w:p>
          <w:p w14:paraId="111221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Property="Background" Value="#107C10"/&gt;</w:t>
            </w:r>
          </w:p>
          <w:p w14:paraId="7F990EE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Property="Foreground" Value="White"/&gt;</w:t>
            </w:r>
          </w:p>
          <w:p w14:paraId="2DDE095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Property="FontWeight" Value="SemiBold"/&gt;</w:t>
            </w:r>
          </w:p>
          <w:p w14:paraId="3A1827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Property="BorderThickness" Value="0"/&gt;</w:t>
            </w:r>
          </w:p>
          <w:p w14:paraId="4BBF29E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Property="Cursor" Value="Hand"/&gt;</w:t>
            </w:r>
          </w:p>
          <w:p w14:paraId="7FB72EB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Property="Template"&gt;</w:t>
            </w:r>
          </w:p>
          <w:p w14:paraId="31895F8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&lt;Setter.Value&gt;</w:t>
            </w:r>
          </w:p>
          <w:p w14:paraId="7E23A25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&lt;ControlTemplate TargetType="Button"&gt;</w:t>
            </w:r>
          </w:p>
          <w:p w14:paraId="38173E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&lt;Border Background="{TemplateBinding Background}" </w:t>
            </w:r>
          </w:p>
          <w:p w14:paraId="6ED48AA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CornerRadius="5" </w:t>
            </w:r>
          </w:p>
          <w:p w14:paraId="6AD893C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Padding="{TemplateBinding Padding}"&gt;</w:t>
            </w:r>
          </w:p>
          <w:p w14:paraId="11AAAC4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&lt;ContentPresenter HorizontalAlignment="Center" VerticalAlignment="Center"/&gt;</w:t>
            </w:r>
          </w:p>
          <w:p w14:paraId="5BA048C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&lt;/Border&gt;</w:t>
            </w:r>
          </w:p>
          <w:p w14:paraId="2F1404F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&lt;/ControlTemplate&gt;</w:t>
            </w:r>
          </w:p>
          <w:p w14:paraId="2E0EF39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&lt;/Setter.Value&gt;</w:t>
            </w:r>
          </w:p>
          <w:p w14:paraId="0EA481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&lt;/Setter&gt;</w:t>
            </w:r>
          </w:p>
          <w:p w14:paraId="5817AF9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&lt;/Style&gt;</w:t>
            </w:r>
          </w:p>
          <w:p w14:paraId="1FB9052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808AC2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TargetType="TextBlock" x:Key="HeaderStyle"&gt;</w:t>
            </w:r>
          </w:p>
          <w:p w14:paraId="1FC1F47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Property="FontSize" Value="17"/&gt;</w:t>
            </w:r>
          </w:p>
          <w:p w14:paraId="6ECD5DD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Property="FontWeight" Value="Bold"/&gt;</w:t>
            </w:r>
          </w:p>
          <w:p w14:paraId="5794DEC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Property="Margin" Value="0,15,0,5"/&gt;</w:t>
            </w:r>
          </w:p>
          <w:p w14:paraId="05349AE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4E27FC8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F102BC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TargetType="DataGrid"&gt;</w:t>
            </w:r>
          </w:p>
          <w:p w14:paraId="5A6D200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Property="AutoGenerateColumns" Value="False"/&gt;</w:t>
            </w:r>
          </w:p>
          <w:p w14:paraId="2771999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Property="CanUserAddRows" Value="False"/&gt;</w:t>
            </w:r>
          </w:p>
          <w:p w14:paraId="4C1EC7F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Property="CanUserDeleteRows" Value="False"/&gt;</w:t>
            </w:r>
          </w:p>
          <w:p w14:paraId="53E9535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Property="CanUserReorderColumns" Value="False"/&gt;</w:t>
            </w:r>
          </w:p>
          <w:p w14:paraId="392E6A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Property="CanUserResizeColumns" Value="True"/&gt;</w:t>
            </w:r>
          </w:p>
          <w:p w14:paraId="44C2FCA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Property="CanUserResizeRows" Value="False"/&gt;</w:t>
            </w:r>
          </w:p>
          <w:p w14:paraId="0764756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Property="HeadersVisibility" Value="Column"/&gt;</w:t>
            </w:r>
          </w:p>
          <w:p w14:paraId="33F7DF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Property="BorderBrush" Value="#4A4A4A"/&gt;</w:t>
            </w:r>
          </w:p>
          <w:p w14:paraId="474EEC7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Property="BorderThickness" Value="1"/&gt;</w:t>
            </w:r>
          </w:p>
          <w:p w14:paraId="39D166E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Property="GridLinesVisibility" Value="All"/&gt;</w:t>
            </w:r>
          </w:p>
          <w:p w14:paraId="3166243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Property="GridLinesVisibility" Value="Horizontal"/&gt;</w:t>
            </w:r>
          </w:p>
          <w:p w14:paraId="3688C3A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Property="HorizontalGridLinesBrush" Value="#D0D0D0"/&gt;</w:t>
            </w:r>
          </w:p>
          <w:p w14:paraId="37C5A2F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Property="VerticalGridLinesBrush" Value="#D0D0D0"/&gt;</w:t>
            </w:r>
          </w:p>
          <w:p w14:paraId="3409053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Property="RowHeight" Value="34"/&gt;</w:t>
            </w:r>
          </w:p>
          <w:p w14:paraId="591AE18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Property="VerticalScrollBarVisibility" Value="Auto"/&gt;</w:t>
            </w:r>
          </w:p>
          <w:p w14:paraId="774A04B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Property="Background" Value="#F9F9F9"/&gt;</w:t>
            </w:r>
          </w:p>
          <w:p w14:paraId="6DA43ED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510CA8A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DB019E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TargetType="DataGridColumnHeader"&gt;</w:t>
            </w:r>
          </w:p>
          <w:p w14:paraId="17DF05C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Property="Background" Value="#3498DB"/&gt;</w:t>
            </w:r>
          </w:p>
          <w:p w14:paraId="61ED0F6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Property="Foreground" Value="White"/&gt;</w:t>
            </w:r>
          </w:p>
          <w:p w14:paraId="5E76105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Property="FontWeight" Value="Bold"/&gt;</w:t>
            </w:r>
          </w:p>
          <w:p w14:paraId="725E56A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Value="5"/&gt;</w:t>
            </w:r>
          </w:p>
          <w:p w14:paraId="282E946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1E0081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46B267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&lt;Style TargetType="DataGridCell"&gt;</w:t>
            </w:r>
          </w:p>
          <w:p w14:paraId="6DAEFE7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Property="HorizontalAlignment" Value="Stretch"/&gt;</w:t>
            </w:r>
          </w:p>
          <w:p w14:paraId="6D6407C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Property="HorizontalContentAlignment" Value="Center"/&gt;</w:t>
            </w:r>
          </w:p>
          <w:p w14:paraId="318AFEC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Property="Padding" Value="5"/&gt;</w:t>
            </w:r>
          </w:p>
          <w:p w14:paraId="3C5D465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Property="BorderThickness" Value="0,0,1,0"/&gt;</w:t>
            </w:r>
          </w:p>
          <w:p w14:paraId="6160C2A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&lt;Setter Property="BorderBrush" Value="#D0D0D0"/&gt;</w:t>
            </w:r>
          </w:p>
          <w:p w14:paraId="5818B0A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&lt;/Style&gt;</w:t>
            </w:r>
          </w:p>
          <w:p w14:paraId="463EAA2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&lt;/Window.Resources&gt;</w:t>
            </w:r>
          </w:p>
          <w:p w14:paraId="6D13453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752D95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&lt;Grid Margin="15"&gt;</w:t>
            </w:r>
          </w:p>
          <w:p w14:paraId="6067FB5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&lt;Grid.RowDefinitions&gt;</w:t>
            </w:r>
          </w:p>
          <w:p w14:paraId="102185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710B845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Height="Auto"/&gt;</w:t>
            </w:r>
          </w:p>
          <w:p w14:paraId="61E1260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&lt;RowDefinition Height="*"/&gt;</w:t>
            </w:r>
          </w:p>
          <w:p w14:paraId="157D5A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&lt;/Grid.RowDefinitions&gt;</w:t>
            </w:r>
          </w:p>
          <w:p w14:paraId="0502C6B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68D258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&lt;StackPanel Grid.Row="0" Orientation="Horizontal" Margin="0,0,0,15" Background="#E0E0E0"&gt;</w:t>
            </w:r>
          </w:p>
          <w:p w14:paraId="7FE592D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&lt;TextBlock Text="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Переменные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(n):" VerticalAlignment="Center" Margin="0,0,5,0"/&gt;</w:t>
            </w:r>
          </w:p>
          <w:p w14:paraId="253F4A6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&lt;TextBox x:Name="ColsTextBox" Width="40" Text="3" VerticalAlignment="Center" TextAlignment="Center" Margin="0,0,15,0"/&gt;</w:t>
            </w:r>
          </w:p>
          <w:p w14:paraId="0816147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21C7BF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&lt;TextBlock Text="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Ограничения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(m):" VerticalAlignment="Center" Margin="0,0,5,0"/&gt;</w:t>
            </w:r>
          </w:p>
          <w:p w14:paraId="29CC7EE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&lt;TextBox x:Name="RowsTextBox" Width="40" Text="3" VerticalAlignment="Center" TextAlignment="Center" Margin="0,0,15,0"/&gt;</w:t>
            </w:r>
          </w:p>
          <w:p w14:paraId="252E66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0156D6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&lt;Button Content="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Создать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Матрицу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" Click="UpdateMatrix_Click" Margin="0,0,30,0" Background="#007ACC"/&gt;</w:t>
            </w:r>
          </w:p>
          <w:p w14:paraId="5113058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1C8B2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&lt;TextBlock Text="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Цель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:" VerticalAlignment="Center" Margin="30,0,5,0"/&gt;</w:t>
            </w:r>
          </w:p>
          <w:p w14:paraId="6B7DCC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&lt;ComboBox x:Name="ObjectiveComboBox" VerticalAlignment="Center" Width="80" SelectedIndex="0" Margin="0,0,15,0"&gt;</w:t>
            </w:r>
          </w:p>
          <w:p w14:paraId="5427EED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&lt;ComboBoxItem Content="Max"/&gt;</w:t>
            </w:r>
          </w:p>
          <w:p w14:paraId="1B031B8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&lt;ComboBoxItem Content="Min"/&gt;</w:t>
            </w:r>
          </w:p>
          <w:p w14:paraId="6144E1D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&lt;/ComboBox&gt;</w:t>
            </w:r>
          </w:p>
          <w:p w14:paraId="2A97D0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D2622C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&lt;Button Content="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Загрузить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Пример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" Click="LoadExample_Click" Background="#FF6347"/&gt;</w:t>
            </w:r>
          </w:p>
          <w:p w14:paraId="5B10FE3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&lt;/StackPanel&gt;</w:t>
            </w:r>
          </w:p>
          <w:p w14:paraId="35F465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BEF9F2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&lt;ScrollViewer Grid.Row="1" VerticalScrollBarVisibility="Auto"&gt;</w:t>
            </w:r>
          </w:p>
          <w:p w14:paraId="32B9B4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&lt;StackPanel&gt;</w:t>
            </w:r>
          </w:p>
          <w:p w14:paraId="1958D17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F69A62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Text="1.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Коэффициенты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ограничений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:" Style="{StaticResource HeaderStyle}"/&gt;</w:t>
            </w:r>
          </w:p>
          <w:p w14:paraId="131784F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&lt;DataGrid x:Name="ConstraintsDataGrid"/&gt;</w:t>
            </w:r>
          </w:p>
          <w:p w14:paraId="085532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78BB7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&lt;TextBlock Text="2.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Коэффициенты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целевой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функции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:" Style="{StaticResource HeaderStyle}" Margin="0,15,0,5"/&gt;</w:t>
            </w:r>
          </w:p>
          <w:p w14:paraId="5618C89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&lt;DataGrid x:Name="ObjectiveFunctionDataGrid" Height="70"/&gt;</w:t>
            </w:r>
          </w:p>
          <w:p w14:paraId="0FD40AA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4A921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&lt;StackPanel Orientation="Horizontal" HorizontalAlignment="Left" Margin="0,15,0,0"&gt;</w:t>
            </w:r>
          </w:p>
          <w:p w14:paraId="77846DB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&lt;Button Content="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Начать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Симплекс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" Click="StartSimplex_Click" Background="#107C10"/&gt;</w:t>
            </w:r>
          </w:p>
          <w:p w14:paraId="2E7267F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&lt;/StackPanel&gt;</w:t>
            </w:r>
          </w:p>
          <w:p w14:paraId="760C32A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&lt;/StackPanel&gt;</w:t>
            </w:r>
          </w:p>
          <w:p w14:paraId="4CFFC6B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&lt;/ScrollViewer&gt;</w:t>
            </w:r>
          </w:p>
          <w:p w14:paraId="0B76841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CB62FA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44E4C6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&lt;GroupBox Grid.Row="2" Header="</w:t>
            </w:r>
            <w:r w:rsidRPr="002A0DB7">
              <w:rPr>
                <w:rFonts w:ascii="Segoe UI Emoji" w:hAnsi="Segoe UI Emoji" w:cs="Segoe UI Emoji"/>
                <w:color w:val="000000"/>
                <w:sz w:val="20"/>
              </w:rPr>
              <w:t>📊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Результат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Решения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Симплекс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Методом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" Margin="0,20,0,0" BorderBrush="#3498DB" BorderThickness="2" Foreground="#3498DB" FontWeight="SemiBold"&gt;</w:t>
            </w:r>
          </w:p>
          <w:p w14:paraId="5AD6744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&lt;ScrollViewer&gt;</w:t>
            </w:r>
          </w:p>
          <w:p w14:paraId="70384FC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&lt;StackPanel x:Name="ResultStackPanel" Margin="10"&gt;</w:t>
            </w:r>
          </w:p>
          <w:p w14:paraId="3B58E8F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&lt;TextBlock FontSize="16" FontWeight="SemiBold" Foreground="#333" Margin="0,10,0,10" Text="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Здесь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будет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показана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исходная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и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конечная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симплекс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2A0DB7">
              <w:rPr>
                <w:rFonts w:ascii="Courier New" w:hAnsi="Courier New" w:cs="Courier New"/>
                <w:color w:val="000000"/>
                <w:sz w:val="20"/>
              </w:rPr>
              <w:t>таблицы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."/&gt;</w:t>
            </w:r>
          </w:p>
          <w:p w14:paraId="5CEE591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&lt;/StackPanel&gt;</w:t>
            </w:r>
          </w:p>
          <w:p w14:paraId="3EDDCA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&lt;/ScrollViewer&gt;</w:t>
            </w:r>
          </w:p>
          <w:p w14:paraId="5DB76B4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&lt;/GroupBox&gt;</w:t>
            </w:r>
          </w:p>
          <w:p w14:paraId="609B92F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&lt;/Grid&gt;</w:t>
            </w:r>
          </w:p>
          <w:p w14:paraId="2C3D5787" w14:textId="4B6186C3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&lt;/Window&gt;</w:t>
            </w:r>
          </w:p>
        </w:tc>
      </w:tr>
    </w:tbl>
    <w:bookmarkEnd w:id="4"/>
    <w:p w14:paraId="193EA3AB" w14:textId="11C3E029" w:rsidR="00F97523" w:rsidRPr="00B90FC1" w:rsidRDefault="00F97523" w:rsidP="00F97523">
      <w:pPr>
        <w:spacing w:before="120"/>
        <w:ind w:firstLine="709"/>
        <w:jc w:val="both"/>
      </w:pPr>
      <w:r w:rsidRPr="000E4564">
        <w:lastRenderedPageBreak/>
        <w:t xml:space="preserve">В листинге </w:t>
      </w:r>
      <w:r>
        <w:t>4</w:t>
      </w:r>
      <w:r w:rsidRPr="000E4564">
        <w:t xml:space="preserve"> представлен </w:t>
      </w:r>
      <w:r w:rsidRPr="00321D22">
        <w:t xml:space="preserve">код окна MainWindow разработанного приложения для </w:t>
      </w:r>
      <w:r w:rsidRPr="000E4564">
        <w:t xml:space="preserve">решения </w:t>
      </w:r>
      <w:r>
        <w:t>задачи линейного программирования</w:t>
      </w:r>
      <w:r w:rsidRPr="000E4564">
        <w:t>.</w:t>
      </w:r>
    </w:p>
    <w:p w14:paraId="1319958A" w14:textId="056BA0AD" w:rsidR="00F97523" w:rsidRDefault="00F97523" w:rsidP="00F97523">
      <w:pPr>
        <w:keepNext/>
        <w:jc w:val="left"/>
        <w:rPr>
          <w:rFonts w:eastAsia="Calibri" w:cs="Times New Roman"/>
          <w:iCs/>
          <w:color w:val="000000"/>
          <w:szCs w:val="18"/>
        </w:rPr>
      </w:pPr>
      <w:r w:rsidRPr="000E4564">
        <w:rPr>
          <w:rFonts w:eastAsia="Calibri" w:cs="Times New Roman"/>
          <w:iCs/>
          <w:color w:val="000000"/>
          <w:szCs w:val="18"/>
        </w:rPr>
        <w:lastRenderedPageBreak/>
        <w:t xml:space="preserve">Листинг </w:t>
      </w:r>
      <w:r>
        <w:rPr>
          <w:rFonts w:eastAsia="Calibri" w:cs="Times New Roman"/>
          <w:iCs/>
          <w:color w:val="000000"/>
          <w:szCs w:val="18"/>
        </w:rPr>
        <w:t>4</w:t>
      </w:r>
      <w:r w:rsidRPr="000E4564">
        <w:rPr>
          <w:rFonts w:eastAsia="Calibri" w:cs="Times New Roman"/>
          <w:iCs/>
          <w:color w:val="000000"/>
          <w:szCs w:val="18"/>
        </w:rPr>
        <w:t xml:space="preserve"> – </w:t>
      </w:r>
      <w:r w:rsidRPr="004D0B1E">
        <w:rPr>
          <w:rFonts w:eastAsia="Calibri" w:cs="Times New Roman"/>
          <w:iCs/>
          <w:color w:val="000000"/>
          <w:szCs w:val="18"/>
        </w:rPr>
        <w:t>Код окна MainWindow приложения</w:t>
      </w:r>
    </w:p>
    <w:tbl>
      <w:tblPr>
        <w:tblStyle w:val="21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2A0DB7" w:rsidRPr="00DF553D" w14:paraId="3F842680" w14:textId="77777777" w:rsidTr="003435BB">
        <w:trPr>
          <w:trHeight w:val="487"/>
        </w:trPr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77DF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System;</w:t>
            </w:r>
          </w:p>
          <w:p w14:paraId="2727FC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System.Collections.Generic;</w:t>
            </w:r>
          </w:p>
          <w:p w14:paraId="4413005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System.Collections.ObjectModel;</w:t>
            </w:r>
          </w:p>
          <w:p w14:paraId="28017D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System.Linq;</w:t>
            </w:r>
          </w:p>
          <w:p w14:paraId="5C35745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System.Text;</w:t>
            </w:r>
          </w:p>
          <w:p w14:paraId="09BC50B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System.Windows;</w:t>
            </w:r>
          </w:p>
          <w:p w14:paraId="18708D8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System.Windows.Controls;</w:t>
            </w:r>
          </w:p>
          <w:p w14:paraId="30F1B40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System.Windows.Data;</w:t>
            </w:r>
          </w:p>
          <w:p w14:paraId="4395524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using System.Windows.Media;</w:t>
            </w:r>
          </w:p>
          <w:p w14:paraId="52825BC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E0820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namespace SimplexSolver</w:t>
            </w:r>
          </w:p>
          <w:p w14:paraId="48DCA9A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{</w:t>
            </w:r>
          </w:p>
          <w:p w14:paraId="5465787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enum ObjectiveType { Maximize, Minimize }</w:t>
            </w:r>
          </w:p>
          <w:p w14:paraId="53CB05F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enum ConstraintType { LessThanOrEqual, Equal, GreaterThanOrEqual }</w:t>
            </w:r>
          </w:p>
          <w:p w14:paraId="2EB05F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F50310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class SimplexRow : List&lt;string&gt; { }</w:t>
            </w:r>
          </w:p>
          <w:p w14:paraId="02756EC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E267E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class ConstraintInputRow : List&lt;string&gt;</w:t>
            </w:r>
          </w:p>
          <w:p w14:paraId="55D8DAF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{</w:t>
            </w:r>
          </w:p>
          <w:p w14:paraId="7B5569C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string Sign { get; set; } = "&lt;=";</w:t>
            </w:r>
          </w:p>
          <w:p w14:paraId="16C80A0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}</w:t>
            </w:r>
          </w:p>
          <w:p w14:paraId="1334950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3458D5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class SimplexProblem</w:t>
            </w:r>
          </w:p>
          <w:p w14:paraId="7E4B7EF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{</w:t>
            </w:r>
          </w:p>
          <w:p w14:paraId="3151E2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N { get; private set; }</w:t>
            </w:r>
          </w:p>
          <w:p w14:paraId="2D7B963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M { get; private set; }</w:t>
            </w:r>
          </w:p>
          <w:p w14:paraId="793E4F9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double[] C { get; private set; }</w:t>
            </w:r>
          </w:p>
          <w:p w14:paraId="6681042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double[,] A { get; private set; }</w:t>
            </w:r>
          </w:p>
          <w:p w14:paraId="7E88A54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double[] B { get; private set; }</w:t>
            </w:r>
          </w:p>
          <w:p w14:paraId="5B398A9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9863E4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ObjectiveType Objective { get; private set; }</w:t>
            </w:r>
          </w:p>
          <w:p w14:paraId="3E104D4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List&lt;ConstraintType&gt; ConstraintTypes { get; private set; }</w:t>
            </w:r>
          </w:p>
          <w:p w14:paraId="1271D06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3549B9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SlackVars { get; private set; }</w:t>
            </w:r>
          </w:p>
          <w:p w14:paraId="4FE1D51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SurplusVars { get; private set; }</w:t>
            </w:r>
          </w:p>
          <w:p w14:paraId="25B86FA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ArtificialVars { get; private set; }</w:t>
            </w:r>
          </w:p>
          <w:p w14:paraId="2FA1330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TotalProblemVars =&gt; N + SlackVars + SurplusVars;</w:t>
            </w:r>
          </w:p>
          <w:p w14:paraId="562EDAE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TotalTableCols =&gt; TotalProblemVars + ArtificialVars + 1;</w:t>
            </w:r>
          </w:p>
          <w:p w14:paraId="5E90771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73620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const double BIG_M = 100000.0;</w:t>
            </w:r>
          </w:p>
          <w:p w14:paraId="228C721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102535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SimplexProblem(int n, int m, double[] c, double[,] a, double[] b,</w:t>
            </w:r>
          </w:p>
          <w:p w14:paraId="51433EA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ObjectiveType objective, List&lt;ConstraintType&gt; constraintTypes)</w:t>
            </w:r>
          </w:p>
          <w:p w14:paraId="1BC6E8D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38DFDF3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N = n; M = m; C = c; A = a; B = b;</w:t>
            </w:r>
          </w:p>
          <w:p w14:paraId="7F8424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 = objective;</w:t>
            </w:r>
          </w:p>
          <w:p w14:paraId="0B79B16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ConstraintTypes = constraintTypes;</w:t>
            </w:r>
          </w:p>
          <w:p w14:paraId="5696660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2D5C0B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SlackVars = ConstraintTypes.Count(t =&gt; t == ConstraintType.LessThanOrEqual);</w:t>
            </w:r>
          </w:p>
          <w:p w14:paraId="3D4EE49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SurplusVars = ConstraintTypes.Count(t =&gt; t == ConstraintType.GreaterThanOrEqual);</w:t>
            </w:r>
          </w:p>
          <w:p w14:paraId="16A4C3A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ArtificialVars = ConstraintTypes.Count(t =&gt; t == ConstraintType.GreaterThanOrEqual || t == ConstraintType.Equal);</w:t>
            </w:r>
          </w:p>
          <w:p w14:paraId="49F2EA7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07196FF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5E8E19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public SimplexTable GetInitialTable()</w:t>
            </w:r>
          </w:p>
          <w:p w14:paraId="02236B0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23CD80C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rows = M + 1;</w:t>
            </w:r>
          </w:p>
          <w:p w14:paraId="1DD108B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table = new SimplexTable(rows, TotalTableCols);</w:t>
            </w:r>
          </w:p>
          <w:p w14:paraId="774913F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990251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varCol = N;</w:t>
            </w:r>
          </w:p>
          <w:p w14:paraId="39EB403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artCol = N + SlackVars + SurplusVars;</w:t>
            </w:r>
          </w:p>
          <w:p w14:paraId="110B508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currentSlack = 0;</w:t>
            </w:r>
          </w:p>
          <w:p w14:paraId="7A1E118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currentSurplus = 0;</w:t>
            </w:r>
          </w:p>
          <w:p w14:paraId="6E926B5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currentArtificial = 0;</w:t>
            </w:r>
          </w:p>
          <w:p w14:paraId="022D9F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B3AE4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N; j++) table.VariableNames.Add($"x{j + 1}");</w:t>
            </w:r>
          </w:p>
          <w:p w14:paraId="0D5A005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0CCEDA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M; i++)</w:t>
            </w:r>
          </w:p>
          <w:p w14:paraId="60C6729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3826F0E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 (int j = 0; j &lt; N; j++) table.Matrix[i, j] = A[i, j];</w:t>
            </w:r>
          </w:p>
          <w:p w14:paraId="48F4DD4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table.Matrix[i, TotalTableCols - 1] = B[i];</w:t>
            </w:r>
          </w:p>
          <w:p w14:paraId="74D8F2C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1E7D42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switch (ConstraintTypes[i])</w:t>
            </w:r>
          </w:p>
          <w:p w14:paraId="75C1C33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256BDF6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case ConstraintType.LessThanOrEqual:</w:t>
            </w:r>
          </w:p>
          <w:p w14:paraId="3666C0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table.Matrix[i, varCol] = 1;</w:t>
            </w:r>
          </w:p>
          <w:p w14:paraId="1F01086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table.VariableNames.Add($"s{++currentSlack}");</w:t>
            </w:r>
          </w:p>
          <w:p w14:paraId="05ACC4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table.BasisVariables.Add($"s{currentSlack}");</w:t>
            </w:r>
          </w:p>
          <w:p w14:paraId="4FFDC46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varCol++;</w:t>
            </w:r>
          </w:p>
          <w:p w14:paraId="556428B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break;</w:t>
            </w:r>
          </w:p>
          <w:p w14:paraId="7E7BB08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A300B0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case ConstraintType.GreaterThanOrEqual:</w:t>
            </w:r>
          </w:p>
          <w:p w14:paraId="5023D93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table.Matrix[i, varCol] = -1;</w:t>
            </w:r>
          </w:p>
          <w:p w14:paraId="0A52073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table.VariableNames.Add($"e{++currentSurplus}");</w:t>
            </w:r>
          </w:p>
          <w:p w14:paraId="07EBFE8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varCol++;</w:t>
            </w:r>
          </w:p>
          <w:p w14:paraId="039085A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A64B7E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table.Matrix[i, artCol] = 1;</w:t>
            </w:r>
          </w:p>
          <w:p w14:paraId="64F0F1E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table.VariableNames.Add($"a{++currentArtificial}");</w:t>
            </w:r>
          </w:p>
          <w:p w14:paraId="0A7C75C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table.BasisVariables.Add($"a{currentArtificial}");</w:t>
            </w:r>
          </w:p>
          <w:p w14:paraId="63BFCEE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artCol++;</w:t>
            </w:r>
          </w:p>
          <w:p w14:paraId="50714BC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break;</w:t>
            </w:r>
          </w:p>
          <w:p w14:paraId="257620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FCA13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case ConstraintType.Equal:</w:t>
            </w:r>
          </w:p>
          <w:p w14:paraId="46492B1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table.Matrix[i, artCol] = 1;</w:t>
            </w:r>
          </w:p>
          <w:p w14:paraId="0007F87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table.VariableNames.Add($"a{++currentArtificial}");</w:t>
            </w:r>
          </w:p>
          <w:p w14:paraId="4CD49E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table.BasisVariables.Add($"a{currentArtificial}");</w:t>
            </w:r>
          </w:p>
          <w:p w14:paraId="13BFBC2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artCol++;</w:t>
            </w:r>
          </w:p>
          <w:p w14:paraId="3DA2E9F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break;</w:t>
            </w:r>
          </w:p>
          <w:p w14:paraId="2DF62D2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582F002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1E25502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880B14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table.VariableNames.Count; j &lt; TotalTableCols - 1; j++)</w:t>
            </w:r>
          </w:p>
          <w:p w14:paraId="1C1E953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table.VariableNames.Add($"a{(++currentArtificial)}");</w:t>
            </w:r>
          </w:p>
          <w:p w14:paraId="5C501CD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86EB8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double[] tempF = new double[TotalTableCols];</w:t>
            </w:r>
          </w:p>
          <w:p w14:paraId="1AA5E50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N; j++)</w:t>
            </w:r>
          </w:p>
          <w:p w14:paraId="6950C0B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tempF[j] = (Objective == ObjectiveType.Maximize) ? C[j] : -C[j];</w:t>
            </w:r>
          </w:p>
          <w:p w14:paraId="59FE37F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8B713B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double M_coeff = (Objective == ObjectiveType.Maximize) ? -BIG_M : BIG_M;</w:t>
            </w:r>
          </w:p>
          <w:p w14:paraId="727C4AC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54D21A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M; i++)</w:t>
            </w:r>
          </w:p>
          <w:p w14:paraId="1B103B5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58C22D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(ConstraintTypes[i] == ConstraintType.Equal || ConstraintTypes[i] == ConstraintType.GreaterThanOrEqual)</w:t>
            </w:r>
          </w:p>
          <w:p w14:paraId="2C6256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539F285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for (int j = 0; j &lt; TotalTableCols - 1; j++)</w:t>
            </w:r>
          </w:p>
          <w:p w14:paraId="1BDBE95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5E92ECD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table.Matrix[M, j] += M_coeff * table.Matrix[i, j];</w:t>
            </w:r>
          </w:p>
          <w:p w14:paraId="4593FBB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592BB97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table.Matrix[M, TotalTableCols - 1] += M_coeff * table.Matrix[i, TotalTableCols - 1];</w:t>
            </w:r>
          </w:p>
          <w:p w14:paraId="7D7740A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62F9385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0DF42A0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AFCBA4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TotalTableCols; j++)</w:t>
            </w:r>
          </w:p>
          <w:p w14:paraId="7C8467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table.Matrix[M, j] += tempF[j];</w:t>
            </w:r>
          </w:p>
          <w:p w14:paraId="7E79FA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88C3B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table.BasisVariables.Insert(0, "F");</w:t>
            </w:r>
          </w:p>
          <w:p w14:paraId="26D725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6C5FC2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return table;</w:t>
            </w:r>
          </w:p>
          <w:p w14:paraId="1466886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3C8ADDE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}</w:t>
            </w:r>
          </w:p>
          <w:p w14:paraId="366F0F7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DB1962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class SimplexTable</w:t>
            </w:r>
          </w:p>
          <w:p w14:paraId="00D975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{</w:t>
            </w:r>
          </w:p>
          <w:p w14:paraId="318C4FA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double[,] Matrix { get; set; }</w:t>
            </w:r>
          </w:p>
          <w:p w14:paraId="6ED8400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List&lt;string&gt; VariableNames { get; set; } = new List&lt;string&gt;();</w:t>
            </w:r>
          </w:p>
          <w:p w14:paraId="791D8F7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List&lt;string&gt; BasisVariables { get; set; } = new List&lt;string&gt;();</w:t>
            </w:r>
          </w:p>
          <w:p w14:paraId="7E15C9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Rows =&gt; Matrix.GetLength(0);</w:t>
            </w:r>
          </w:p>
          <w:p w14:paraId="24F099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Cols =&gt; Matrix.GetLength(1);</w:t>
            </w:r>
          </w:p>
          <w:p w14:paraId="3D3D04C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int NumConstraints =&gt; Rows - 1;</w:t>
            </w:r>
          </w:p>
          <w:p w14:paraId="68ED6B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74527C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SimplexTable(int rows, int cols)</w:t>
            </w:r>
          </w:p>
          <w:p w14:paraId="3314697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311EE87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Matrix = new double[rows, cols];</w:t>
            </w:r>
          </w:p>
          <w:p w14:paraId="09C865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67D8DB4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560A71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SimplexTable Clone()</w:t>
            </w:r>
          </w:p>
          <w:p w14:paraId="67F783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1D86983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newTable = new SimplexTable(Rows, Cols);</w:t>
            </w:r>
          </w:p>
          <w:p w14:paraId="4F8A880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Array.Copy(Matrix, newTable.Matrix, Matrix.Length);</w:t>
            </w:r>
          </w:p>
          <w:p w14:paraId="1090DBF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newTable.VariableNames.AddRange(VariableNames);</w:t>
            </w:r>
          </w:p>
          <w:p w14:paraId="20537C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newTable.BasisVariables.AddRange(BasisVariables);</w:t>
            </w:r>
          </w:p>
          <w:p w14:paraId="3DE5D2C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return newTable;</w:t>
            </w:r>
          </w:p>
          <w:p w14:paraId="34D3ED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415A16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}</w:t>
            </w:r>
          </w:p>
          <w:p w14:paraId="381467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1D723F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public partial class MainWindow : Window</w:t>
            </w:r>
          </w:p>
          <w:p w14:paraId="358B63D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{</w:t>
            </w:r>
          </w:p>
          <w:p w14:paraId="3F830AC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ObservableCollection&lt;SimplexRow&gt; ObjectiveRow = new ObservableCollection&lt;SimplexRow&gt;();</w:t>
            </w:r>
          </w:p>
          <w:p w14:paraId="214137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ObservableCollection&lt;ConstraintInputRow&gt; ConstraintRows = new ObservableCollection&lt;ConstraintInputRow&gt;();</w:t>
            </w:r>
          </w:p>
          <w:p w14:paraId="5DFE06F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const double CELL_WIDTH = 80;</w:t>
            </w:r>
          </w:p>
          <w:p w14:paraId="755D7E7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const double BIG_M = 100000.0;</w:t>
            </w:r>
          </w:p>
          <w:p w14:paraId="1ECA053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7378C7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public MainWindow()</w:t>
            </w:r>
          </w:p>
          <w:p w14:paraId="3914778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{</w:t>
            </w:r>
          </w:p>
          <w:p w14:paraId="6139C4F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InitializeComponent();</w:t>
            </w:r>
          </w:p>
          <w:p w14:paraId="0046128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InitializeDataGrids();</w:t>
            </w:r>
          </w:p>
          <w:p w14:paraId="1B423E0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ColsTextBox.Text = "3";</w:t>
            </w:r>
          </w:p>
          <w:p w14:paraId="5752831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RowsTextBox.Text = "3";</w:t>
            </w:r>
          </w:p>
          <w:p w14:paraId="137BC47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ObjectiveComboBox.SelectedIndex = 0;</w:t>
            </w:r>
          </w:p>
          <w:p w14:paraId="0E2D3BD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UpdateMatrix_Click(null, null);</w:t>
            </w:r>
          </w:p>
          <w:p w14:paraId="785E41F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5315487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288FB6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InitializeDataGrids()</w:t>
            </w:r>
          </w:p>
          <w:p w14:paraId="0C209A6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59CFEC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ObjectiveFunctionDataGrid.ItemsSource = ObjectiveRow;</w:t>
            </w:r>
          </w:p>
          <w:p w14:paraId="18B9AC2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ConstraintsDataGrid.ItemsSource = ConstraintRows;</w:t>
            </w:r>
          </w:p>
          <w:p w14:paraId="260F504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34879F6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1FA92D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UpdateMatrix_Click(object sender, RoutedEventArgs e)</w:t>
            </w:r>
          </w:p>
          <w:p w14:paraId="14E163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25A5CFD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if (!int.TryParse(RowsTextBox.Text, out int rows) || !int.TryParse(ColsTextBox.Text, out int cols) || rows &lt;= 0 || cols &lt;= 0)</w:t>
            </w:r>
          </w:p>
          <w:p w14:paraId="6522806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return;</w:t>
            </w:r>
          </w:p>
          <w:p w14:paraId="77A4FCC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F8361A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ConstraintRows.Clear();</w:t>
            </w:r>
          </w:p>
          <w:p w14:paraId="3E46E09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ConstraintsDataGrid.Columns.Clear();</w:t>
            </w:r>
          </w:p>
          <w:p w14:paraId="4024052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ObjectiveRow.Clear();</w:t>
            </w:r>
          </w:p>
          <w:p w14:paraId="40E5CD3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ObjectiveFunctionDataGrid.Columns.Clear();</w:t>
            </w:r>
          </w:p>
          <w:p w14:paraId="4AFF2F2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AC068B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cols; j++)</w:t>
            </w:r>
          </w:p>
          <w:p w14:paraId="027D4E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1C421C2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string header = $"x{j + 1}";</w:t>
            </w:r>
          </w:p>
          <w:p w14:paraId="2F3EAAD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ObjectiveFunctionDataGrid.Columns.Add(new DataGridTextColumn</w:t>
            </w:r>
          </w:p>
          <w:p w14:paraId="122C93B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532C4B6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Header = header,</w:t>
            </w:r>
          </w:p>
          <w:p w14:paraId="655623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Width = CELL_WIDTH,</w:t>
            </w:r>
          </w:p>
          <w:p w14:paraId="349FF18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Binding = new Binding($"[{j}]") { UpdateSourceTrigger = UpdateSourceTrigger.LostFocus }</w:t>
            </w:r>
          </w:p>
          <w:p w14:paraId="7702BA0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});</w:t>
            </w:r>
          </w:p>
          <w:p w14:paraId="3EA7E93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4AAB16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08E3B0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newObjectiveRow = new SimplexRow();</w:t>
            </w:r>
          </w:p>
          <w:p w14:paraId="0B7B60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cols; j++) newObjectiveRow.Add("0");</w:t>
            </w:r>
          </w:p>
          <w:p w14:paraId="173C4E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ObjectiveRow.Add(newObjectiveRow);</w:t>
            </w:r>
          </w:p>
          <w:p w14:paraId="7FA0D03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760155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cols; j++)</w:t>
            </w:r>
          </w:p>
          <w:p w14:paraId="1C1F51C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7891B2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string header = $"x{j + 1}";</w:t>
            </w:r>
          </w:p>
          <w:p w14:paraId="087A164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ConstraintsDataGrid.Columns.Add(new DataGridTextColumn</w:t>
            </w:r>
          </w:p>
          <w:p w14:paraId="4EB618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3AE3783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Header = header,</w:t>
            </w:r>
          </w:p>
          <w:p w14:paraId="438707A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Width = CELL_WIDTH,</w:t>
            </w:r>
          </w:p>
          <w:p w14:paraId="2E3E7F2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Binding = new Binding($"[{j}]") { UpdateSourceTrigger = UpdateSourceTrigger.LostFocus }</w:t>
            </w:r>
          </w:p>
          <w:p w14:paraId="2EA1701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});</w:t>
            </w:r>
          </w:p>
          <w:p w14:paraId="0256B3B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3387F1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971785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ConstraintsDataGrid.Columns.Add(new DataGridComboBoxColumn</w:t>
            </w:r>
          </w:p>
          <w:p w14:paraId="5123902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5C5E187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Header = "Знак",</w:t>
            </w:r>
          </w:p>
          <w:p w14:paraId="20DE319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Width = 60,</w:t>
            </w:r>
          </w:p>
          <w:p w14:paraId="0721B1A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ItemsSource = new List&lt;string&gt; { "&lt;=", "=", "&gt;=" },</w:t>
            </w:r>
          </w:p>
          <w:p w14:paraId="32A8D27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    SelectedValueBinding = new Binding("Sign") { UpdateSourceTrigger = UpdateSourceTrigger.LostFocus },</w:t>
            </w:r>
          </w:p>
          <w:p w14:paraId="119F230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});</w:t>
            </w:r>
          </w:p>
          <w:p w14:paraId="210FB0C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1FE08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ConstraintsDataGrid.Columns.Add(new DataGridTextColumn</w:t>
            </w:r>
          </w:p>
          <w:p w14:paraId="39A39A8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546B030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Header = "bi",</w:t>
            </w:r>
          </w:p>
          <w:p w14:paraId="28601E4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Width = new DataGridLength(1, DataGridLengthUnitType.Star),</w:t>
            </w:r>
          </w:p>
          <w:p w14:paraId="0A76518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Binding = new Binding($"[{cols}]") { UpdateSourceTrigger = UpdateSourceTrigger.LostFocus },</w:t>
            </w:r>
          </w:p>
          <w:p w14:paraId="78216ED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FontWeights.Bold,</w:t>
            </w:r>
          </w:p>
          <w:p w14:paraId="35A5478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Brushes.Navy</w:t>
            </w:r>
          </w:p>
          <w:p w14:paraId="20B5EC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});</w:t>
            </w:r>
          </w:p>
          <w:p w14:paraId="7E491C8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5D854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rows; i++)</w:t>
            </w:r>
          </w:p>
          <w:p w14:paraId="672F0DF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1337978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var newConstraintRow = new ConstraintInputRow();</w:t>
            </w:r>
          </w:p>
          <w:p w14:paraId="56BD8F0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 (int j = 0; j &lt; cols + 1; j++) newConstraintRow.Add("0");</w:t>
            </w:r>
          </w:p>
          <w:p w14:paraId="4124F01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ConstraintRows.Add(newConstraintRow);</w:t>
            </w:r>
          </w:p>
          <w:p w14:paraId="411B4F1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4FB5E9B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0D2F7F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ResultStackPanel.Children.Clear();</w:t>
            </w:r>
          </w:p>
          <w:p w14:paraId="087F1E8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ResultStackPanel.Children.Add(new TextBlock { Text = "Здесь будет показана исходная и конечная симплекс-таблицы.", FontSize = 16, FontWeight = FontWeights.SemiBold, Margin = new Thickness(0, 10, 0, 10) });</w:t>
            </w:r>
          </w:p>
          <w:p w14:paraId="0FC25D6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2E8551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B98EC2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double[] EXAMPLE_C = new double[] { 8, 7, 6 };</w:t>
            </w:r>
          </w:p>
          <w:p w14:paraId="44A827C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double[,] EXAMPLE_A = new double[,] {</w:t>
            </w:r>
          </w:p>
          <w:p w14:paraId="020BAD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 2, 3, 4 },</w:t>
            </w:r>
          </w:p>
          <w:p w14:paraId="150ED2E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 1, 4, 5 },</w:t>
            </w:r>
          </w:p>
          <w:p w14:paraId="74BD63A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 3, 4, 2 }</w:t>
            </w:r>
          </w:p>
          <w:p w14:paraId="20A4BA9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};</w:t>
            </w:r>
          </w:p>
          <w:p w14:paraId="6A96D9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double[] EXAMPLE_B = new double[] { 780, 850, 790 };</w:t>
            </w:r>
          </w:p>
          <w:p w14:paraId="3831F20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List&lt;ConstraintType&gt; EXAMPLE_TYPES = new List&lt;ConstraintType&gt; { ConstraintType.LessThanOrEqual, ConstraintType.LessThanOrEqual, ConstraintType.LessThanOrEqual };</w:t>
            </w:r>
          </w:p>
          <w:p w14:paraId="6F1E7C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int EXAMPLE_N = 3;</w:t>
            </w:r>
          </w:p>
          <w:p w14:paraId="7FA521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int EXAMPLE_M = 3;</w:t>
            </w:r>
          </w:p>
          <w:p w14:paraId="7D06E5F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readonly double[] PLAN_BASE = new double[] { 90, 70, 60 };</w:t>
            </w:r>
          </w:p>
          <w:p w14:paraId="0CB1FB0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2F8B0A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LoadExample_Click(object sender, RoutedEventArgs e)</w:t>
            </w:r>
          </w:p>
          <w:p w14:paraId="399D165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5A6DBE4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RowsTextBox.Text = EXAMPLE_M.ToString();</w:t>
            </w:r>
          </w:p>
          <w:p w14:paraId="3F295AA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ColsTextBox.Text = EXAMPLE_N.ToString();</w:t>
            </w:r>
          </w:p>
          <w:p w14:paraId="3087564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UpdateMatrix_Click(null, null);</w:t>
            </w:r>
          </w:p>
          <w:p w14:paraId="53053EE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B49FED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ObjectiveComboBox.Text = "Max";</w:t>
            </w:r>
          </w:p>
          <w:p w14:paraId="30C2C51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B10D4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cRow = ObjectiveRow[0];</w:t>
            </w:r>
          </w:p>
          <w:p w14:paraId="0FA7EE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EXAMPLE_C.Length; j++) cRow[j] = EXAMPLE_C[j].ToString();</w:t>
            </w:r>
          </w:p>
          <w:p w14:paraId="38787A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10A39E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EXAMPLE_A.GetLength(0); i++)</w:t>
            </w:r>
          </w:p>
          <w:p w14:paraId="005BE2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6015DFE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var aRow = ConstraintRows[i];</w:t>
            </w:r>
          </w:p>
          <w:p w14:paraId="423C4AB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    aRow.Sign = "&lt;=";</w:t>
            </w:r>
          </w:p>
          <w:p w14:paraId="1E0B4B1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 (int j = 0; j &lt; EXAMPLE_A.GetLength(1); j++)</w:t>
            </w:r>
          </w:p>
          <w:p w14:paraId="324C677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aRow[j] = EXAMPLE_A[i, j].ToString();</w:t>
            </w:r>
          </w:p>
          <w:p w14:paraId="3829AC8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1CC734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aRow[EXAMPLE_N] = EXAMPLE_B[i].ToString();</w:t>
            </w:r>
          </w:p>
          <w:p w14:paraId="0B6F92D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261C5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BE2DFE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ResultStackPanel.Children.Clear();</w:t>
            </w:r>
          </w:p>
          <w:p w14:paraId="19B5367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ResultStackPanel.Children.Add(new TextBlock { Text = "Пример загружен. Нажмите кнопку 'Начать Симплекс'.", FontSize = 16, FontWeight = FontWeights.SemiBold, Margin = new Thickness(0, 10, 0, 10) });</w:t>
            </w:r>
          </w:p>
          <w:p w14:paraId="57F6D23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32EA514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23DFD5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SimplexProblem GetProblemData()</w:t>
            </w:r>
          </w:p>
          <w:p w14:paraId="7F2C006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5618C33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try</w:t>
            </w:r>
          </w:p>
          <w:p w14:paraId="0F06E82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1706119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int rows = ConstraintRows.Count;</w:t>
            </w:r>
          </w:p>
          <w:p w14:paraId="5EDCADE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int cols = ObjectiveRow[0].Count;</w:t>
            </w:r>
          </w:p>
          <w:p w14:paraId="530798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57292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ObjectiveType objective = ObjectiveComboBox.Text == "Max" ? ObjectiveType.Maximize : ObjectiveType.Minimize;</w:t>
            </w:r>
          </w:p>
          <w:p w14:paraId="775E0E0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E4DFCC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List&lt;ConstraintType&gt; types = new List&lt;ConstraintType&gt;();</w:t>
            </w:r>
          </w:p>
          <w:p w14:paraId="40E792C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foreach (var row in ConstraintRows)</w:t>
            </w:r>
          </w:p>
          <w:p w14:paraId="0EF765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4402192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switch (row.Sign)</w:t>
            </w:r>
          </w:p>
          <w:p w14:paraId="1F8B638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4175152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case "&lt;=": types.Add(ConstraintType.LessThanOrEqual); break;</w:t>
            </w:r>
          </w:p>
          <w:p w14:paraId="43B8F8A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case "=": types.Add(ConstraintType.Equal); break;</w:t>
            </w:r>
          </w:p>
          <w:p w14:paraId="2A27A15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case "&gt;=": types.Add(ConstraintType.GreaterThanOrEqual); break;</w:t>
            </w:r>
          </w:p>
          <w:p w14:paraId="4D665B4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default: throw new Exception("Неверный знак ограничения.");</w:t>
            </w:r>
          </w:p>
          <w:p w14:paraId="6AC9961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52904A5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048014C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0A9690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double[] c = ObjectiveRow[0].Select(s =&gt; double.Parse(s.Replace('.', ','))).ToArray();</w:t>
            </w:r>
          </w:p>
          <w:p w14:paraId="3E2F633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double[,] a = new double[rows, cols];</w:t>
            </w:r>
          </w:p>
          <w:p w14:paraId="3AFD68B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double[] b = new double[rows];</w:t>
            </w:r>
          </w:p>
          <w:p w14:paraId="26A69EA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122322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 (int i = 0; i &lt; rows; i++)</w:t>
            </w:r>
          </w:p>
          <w:p w14:paraId="77EB042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0E0BC51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b[i] = double.Parse(ConstraintRows[i][cols].Replace('.', ','));</w:t>
            </w:r>
          </w:p>
          <w:p w14:paraId="749479F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for (int j = 0; j &lt; cols; j++)</w:t>
            </w:r>
          </w:p>
          <w:p w14:paraId="7F18C40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a[i, j] = double.Parse(ConstraintRows[i][j].Replace('.', ','));</w:t>
            </w:r>
          </w:p>
          <w:p w14:paraId="74267C0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037190E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6D1D9B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return new SimplexProblem(cols, rows, c, a, b, objective, types);</w:t>
            </w:r>
          </w:p>
          <w:p w14:paraId="2B99565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3491DE7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catch (Exception ex)</w:t>
            </w:r>
          </w:p>
          <w:p w14:paraId="5B1017B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136A2F22" w14:textId="77777777" w:rsidR="002A0DB7" w:rsidRPr="004029DF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MessageBox.Show($"Ошибка в данных. </w:t>
            </w:r>
            <w:r w:rsidRPr="004029DF">
              <w:rPr>
                <w:rFonts w:ascii="Courier New" w:hAnsi="Courier New" w:cs="Courier New"/>
                <w:color w:val="000000"/>
                <w:sz w:val="20"/>
              </w:rPr>
              <w:t>Проверьте, что все поля заполнены числами и выбран верный знак: {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ex</w:t>
            </w:r>
            <w:r w:rsidRPr="004029DF">
              <w:rPr>
                <w:rFonts w:ascii="Courier New" w:hAnsi="Courier New" w:cs="Courier New"/>
                <w:color w:val="000000"/>
                <w:sz w:val="20"/>
              </w:rPr>
              <w:t>.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Message</w:t>
            </w:r>
            <w:r w:rsidRPr="004029DF">
              <w:rPr>
                <w:rFonts w:ascii="Courier New" w:hAnsi="Courier New" w:cs="Courier New"/>
                <w:color w:val="000000"/>
                <w:sz w:val="20"/>
              </w:rPr>
              <w:t>}", "Ошибка ввода");</w:t>
            </w:r>
          </w:p>
          <w:p w14:paraId="6B9EDD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4029DF">
              <w:rPr>
                <w:rFonts w:ascii="Courier New" w:hAnsi="Courier New" w:cs="Courier New"/>
                <w:color w:val="000000"/>
                <w:sz w:val="20"/>
              </w:rPr>
              <w:lastRenderedPageBreak/>
              <w:t xml:space="preserve">               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return null;</w:t>
            </w:r>
          </w:p>
          <w:p w14:paraId="48A65EE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3192FD4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6F0AC2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AC7A26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StartSimplex_Click(object sender, RoutedEventArgs e)</w:t>
            </w:r>
          </w:p>
          <w:p w14:paraId="27ADCE2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51C9FF9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problem = GetProblemData();</w:t>
            </w:r>
          </w:p>
          <w:p w14:paraId="4D5E11E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if (problem == null) return;</w:t>
            </w:r>
          </w:p>
          <w:p w14:paraId="2CE1958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532F26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ResultStackPanel.Children.Clear();</w:t>
            </w:r>
          </w:p>
          <w:p w14:paraId="6E8A2B6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5AF6A3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SimplexTable initialTable = problem.GetInitialTable();</w:t>
            </w:r>
          </w:p>
          <w:p w14:paraId="758B173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DisplaySimplexTable(initialTable, "</w:t>
            </w:r>
            <w:r w:rsidRPr="002A0DB7">
              <w:rPr>
                <w:rFonts w:ascii="Segoe UI Emoji" w:hAnsi="Segoe UI Emoji" w:cs="Segoe UI Emoji"/>
                <w:color w:val="000000"/>
                <w:sz w:val="20"/>
                <w:lang w:val="en-US"/>
              </w:rPr>
              <w:t>📝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Исходная Симплекс-таблица");</w:t>
            </w:r>
          </w:p>
          <w:p w14:paraId="7407C67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955C9B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SimplexTable currentTable = initialTable.Clone();</w:t>
            </w:r>
          </w:p>
          <w:p w14:paraId="1B28C03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iteration = 1;</w:t>
            </w:r>
          </w:p>
          <w:p w14:paraId="056290B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1567FB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while (true)</w:t>
            </w:r>
          </w:p>
          <w:p w14:paraId="5E6D808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29E8324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(CheckForInfeasible(currentTable, problem.ArtificialVars))</w:t>
            </w:r>
          </w:p>
          <w:p w14:paraId="4BDD9DF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1001F43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ShowInfeasibleSolution();</w:t>
            </w:r>
          </w:p>
          <w:p w14:paraId="3602692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return;</w:t>
            </w:r>
          </w:p>
          <w:p w14:paraId="1589A79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5CEFD15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73F670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int pivotCol = FindPivotColumn(currentTable);</w:t>
            </w:r>
          </w:p>
          <w:p w14:paraId="5661332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(pivotCol == -1) break;</w:t>
            </w:r>
          </w:p>
          <w:p w14:paraId="69F3C89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864156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int pivotRow = FindPivotRow(currentTable, pivotCol);</w:t>
            </w:r>
          </w:p>
          <w:p w14:paraId="4295557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(pivotRow == -1) { ShowUnboundedSolution(); return; }</w:t>
            </w:r>
          </w:p>
          <w:p w14:paraId="75FBF8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E78B9D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currentTable = TransformTable(currentTable, pivotRow, pivotCol);</w:t>
            </w:r>
          </w:p>
          <w:p w14:paraId="587E2C4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iteration++;</w:t>
            </w:r>
          </w:p>
          <w:p w14:paraId="7B75319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9FDA9C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368263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DisplaySimplexTable(currentTable, $"</w:t>
            </w:r>
            <w:r w:rsidRPr="002A0DB7">
              <w:rPr>
                <w:rFonts w:ascii="Segoe UI Emoji" w:hAnsi="Segoe UI Emoji" w:cs="Segoe UI Emoji"/>
                <w:color w:val="000000"/>
                <w:sz w:val="20"/>
                <w:lang w:val="en-US"/>
              </w:rPr>
              <w:t>🏆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Оптимальная Симплекс-таблица (Итераций: {iteration})");</w:t>
            </w:r>
          </w:p>
          <w:p w14:paraId="7D8EF8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ShowOptimalSolution(currentTable, problem.N, problem.Objective);</w:t>
            </w:r>
          </w:p>
          <w:p w14:paraId="70EABA3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77F7AF2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407EBF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bool CheckForInfeasible(SimplexTable table, int artificialCount)</w:t>
            </w:r>
          </w:p>
          <w:p w14:paraId="6EF38F5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10CEA9C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if (artificialCount == 0) return false;</w:t>
            </w:r>
          </w:p>
          <w:p w14:paraId="6354723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9AF6F6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1; i &lt; table.BasisVariables.Count; i++)</w:t>
            </w:r>
          </w:p>
          <w:p w14:paraId="1A522CD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5D90280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(table.BasisVariables[i].StartsWith("a"))</w:t>
            </w:r>
          </w:p>
          <w:p w14:paraId="7E5D47A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5B93803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if (Math.Abs(table.Matrix[i - 1, table.Cols - 1]) &gt; 1e-9)</w:t>
            </w:r>
          </w:p>
          <w:p w14:paraId="44AB1C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73803F4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return true;</w:t>
            </w:r>
          </w:p>
          <w:p w14:paraId="1A08689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4FA0AA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61C8BE5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6D3B4E2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return false;</w:t>
            </w:r>
          </w:p>
          <w:p w14:paraId="1731DE4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6F28EE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055AB1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int FindPivotColumn(SimplexTable table)</w:t>
            </w:r>
          </w:p>
          <w:p w14:paraId="419146A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7D4F6DF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fRowIndex = table.NumConstraints;</w:t>
            </w:r>
          </w:p>
          <w:p w14:paraId="6B39C67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pivotCol = -1;</w:t>
            </w:r>
          </w:p>
          <w:p w14:paraId="228080B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 maxValue = 1e-9;</w:t>
            </w:r>
          </w:p>
          <w:p w14:paraId="36D6446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50AA9B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table.Cols - 1; j++)</w:t>
            </w:r>
          </w:p>
          <w:p w14:paraId="151D8ED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29FDEB9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 currentValue = table.Matrix[fRowIndex, j];</w:t>
            </w:r>
          </w:p>
          <w:p w14:paraId="0D446BC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4E8972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(currentValue &gt; maxValue)</w:t>
            </w:r>
          </w:p>
          <w:p w14:paraId="39FB7A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7F94777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maxValue = currentValue;</w:t>
            </w:r>
          </w:p>
          <w:p w14:paraId="7DB8288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pivotCol = j;</w:t>
            </w:r>
          </w:p>
          <w:p w14:paraId="1CF8DA6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11E077C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6B5F70D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return pivotCol;</w:t>
            </w:r>
          </w:p>
          <w:p w14:paraId="4778013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61D3FF4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CF57EF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int FindPivotRow(SimplexTable table, int pivotCol)</w:t>
            </w:r>
          </w:p>
          <w:p w14:paraId="1114B5B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628B8A6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pivotRow = -1;</w:t>
            </w:r>
          </w:p>
          <w:p w14:paraId="1E49DE0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 minRatio = double.MaxValue;</w:t>
            </w:r>
          </w:p>
          <w:p w14:paraId="12D84E8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bCol = table.Cols - 1;</w:t>
            </w:r>
          </w:p>
          <w:p w14:paraId="0F492E3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57DDA8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table.NumConstraints; i++)</w:t>
            </w:r>
          </w:p>
          <w:p w14:paraId="483546E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3EED1D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 a = table.Matrix[i, pivotCol];</w:t>
            </w:r>
          </w:p>
          <w:p w14:paraId="299C0E5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double b = table.Matrix[i, bCol];</w:t>
            </w:r>
          </w:p>
          <w:p w14:paraId="62DE2E0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0981B3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(a &gt; 1e-9 &amp;&amp; b &gt;= 0)</w:t>
            </w:r>
          </w:p>
          <w:p w14:paraId="66588C3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6E08945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double ratio = b / a;</w:t>
            </w:r>
          </w:p>
          <w:p w14:paraId="5A2EC76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if (ratio &lt; minRatio || (Math.Abs(ratio - minRatio) &lt; 1e-9 &amp;&amp; pivotRow == -1))</w:t>
            </w:r>
          </w:p>
          <w:p w14:paraId="4FA4D4D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01864A2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minRatio = ratio;</w:t>
            </w:r>
          </w:p>
          <w:p w14:paraId="17D83C7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pivotRow = i;</w:t>
            </w:r>
          </w:p>
          <w:p w14:paraId="5D93BFA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082D22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468433A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8BE15F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return pivotRow;</w:t>
            </w:r>
          </w:p>
          <w:p w14:paraId="0F5E449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2E7AC2E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693F48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SimplexTable TransformTable(SimplexTable oldTable, int pivotR, int pivotC)</w:t>
            </w:r>
          </w:p>
          <w:p w14:paraId="6518CC5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0364E62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newTable = oldTable.Clone();</w:t>
            </w:r>
          </w:p>
          <w:p w14:paraId="50DE1BE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rows = newTable.Rows;</w:t>
            </w:r>
          </w:p>
          <w:p w14:paraId="73E0DC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int cols = newTable.Cols;</w:t>
            </w:r>
          </w:p>
          <w:p w14:paraId="1480E92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 pivotElement = oldTable.Matrix[pivotR, pivotC];</w:t>
            </w:r>
          </w:p>
          <w:p w14:paraId="307D09F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7F4BE5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string enteringVar = oldTable.VariableNames[pivotC];</w:t>
            </w:r>
          </w:p>
          <w:p w14:paraId="13371FD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newTable.BasisVariables[pivotR + 1] = enteringVar;</w:t>
            </w:r>
          </w:p>
          <w:p w14:paraId="44CD6E3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8094E0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cols; j++)</w:t>
            </w:r>
          </w:p>
          <w:p w14:paraId="38024E0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newTable.Matrix[pivotR, j] = oldTable.Matrix[pivotR, j] / pivotElement;</w:t>
            </w:r>
          </w:p>
          <w:p w14:paraId="4B7888A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A1F89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rows; i++)</w:t>
            </w:r>
          </w:p>
          <w:p w14:paraId="56EF64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{</w:t>
            </w:r>
          </w:p>
          <w:p w14:paraId="38EFE7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(i != pivotR)</w:t>
            </w:r>
          </w:p>
          <w:p w14:paraId="66A1765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5B45E2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double multiplier = oldTable.Matrix[i, pivotC];</w:t>
            </w:r>
          </w:p>
          <w:p w14:paraId="230EAB0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for (int j = 0; j &lt; cols; j++)</w:t>
            </w:r>
          </w:p>
          <w:p w14:paraId="04C5032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15173C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newTable.Matrix[i, j] = oldTable.Matrix[i, j] - multiplier * newTable.Matrix[pivotR, j];</w:t>
            </w:r>
          </w:p>
          <w:p w14:paraId="376F1C7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3CA5054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21C8907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265C1C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6CB79F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return newTable;</w:t>
            </w:r>
          </w:p>
          <w:p w14:paraId="3712B6F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64032C4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8C773B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DisplaySimplexTable(SimplexTable table, string headerText)</w:t>
            </w:r>
          </w:p>
          <w:p w14:paraId="46B01D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6D755E1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header = new TextBlock</w:t>
            </w:r>
          </w:p>
          <w:p w14:paraId="4AA7F0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27C5FFD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Text = headerText,</w:t>
            </w:r>
          </w:p>
          <w:p w14:paraId="71F3AD6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Style = (Style)FindResource("HeaderStyle"),</w:t>
            </w:r>
          </w:p>
          <w:p w14:paraId="2C50E06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Margin = new Thickness(0, 15, 0, 5)</w:t>
            </w:r>
          </w:p>
          <w:p w14:paraId="35BE877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};</w:t>
            </w:r>
          </w:p>
          <w:p w14:paraId="6960DB1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ResultStackPanel.Children.Add(header);</w:t>
            </w:r>
          </w:p>
          <w:p w14:paraId="43C1036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EAC534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dataGrid = new DataGrid</w:t>
            </w:r>
          </w:p>
          <w:p w14:paraId="14044C0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03E54B9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ItemsSource = new ObservableCollection&lt;SimplexRow&gt;(),</w:t>
            </w:r>
          </w:p>
          <w:p w14:paraId="0E9279D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HorizontalAlignment = HorizontalAlignment.Left,</w:t>
            </w:r>
          </w:p>
          <w:p w14:paraId="2457E7B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Style = (Style)FindResource(typeof(DataGrid))</w:t>
            </w:r>
          </w:p>
          <w:p w14:paraId="5B62534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};</w:t>
            </w:r>
          </w:p>
          <w:p w14:paraId="662233F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930951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dataGrid.HeadersVisibility = DataGridHeadersVisibility.Column;</w:t>
            </w:r>
          </w:p>
          <w:p w14:paraId="67D5B2E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dataGrid.IsReadOnly = true;</w:t>
            </w:r>
          </w:p>
          <w:p w14:paraId="0C3D56A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83245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table.Cols - 1; j++)</w:t>
            </w:r>
          </w:p>
          <w:p w14:paraId="2BAE4F0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5919A38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var cellStyle = new Style(typeof(DataGridCell), (Style)FindResource(typeof(DataGridCell)));</w:t>
            </w:r>
          </w:p>
          <w:p w14:paraId="47A3DE9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49F31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(Math.Round(table.Matrix[table.Rows - 1, j], 4) &gt; 1e-9)</w:t>
            </w:r>
          </w:p>
          <w:p w14:paraId="1A3CE13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2C99B41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var trigger = new Trigger { Property = DataGridCell.IsSelectedProperty, Value = false };</w:t>
            </w:r>
          </w:p>
          <w:p w14:paraId="1F9F4C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trigger.Setters.Add(new Setter(DataGridCell.ForegroundProperty, Brushes.Red));</w:t>
            </w:r>
          </w:p>
          <w:p w14:paraId="3D4951E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cellStyle.Triggers.Add(trigger);</w:t>
            </w:r>
          </w:p>
          <w:p w14:paraId="40D90FF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624593C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242089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dataGrid.Columns.Add(new DataGridTextColumn</w:t>
            </w:r>
          </w:p>
          <w:p w14:paraId="5A513D0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799F5F7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Header = table.VariableNames[j] ?? "",</w:t>
            </w:r>
          </w:p>
          <w:p w14:paraId="721ECA0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Width = CELL_WIDTH,</w:t>
            </w:r>
          </w:p>
          <w:p w14:paraId="2239280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Binding = new Binding($"[{j}]"),</w:t>
            </w:r>
          </w:p>
          <w:p w14:paraId="05C0E13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CellStyle = cellStyle</w:t>
            </w:r>
          </w:p>
          <w:p w14:paraId="538CEAE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});</w:t>
            </w:r>
          </w:p>
          <w:p w14:paraId="601D47C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E58B58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C37DF8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dataGrid.Columns.Add(new DataGridTextColumn</w:t>
            </w:r>
          </w:p>
          <w:p w14:paraId="5686B9F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099A4CD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    Header = "bi",</w:t>
            </w:r>
          </w:p>
          <w:p w14:paraId="7F81DE5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Width = CELL_WIDTH + 10,</w:t>
            </w:r>
          </w:p>
          <w:p w14:paraId="343AB4F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Binding = new Binding($"[{table.Cols - 1}]"),</w:t>
            </w:r>
          </w:p>
          <w:p w14:paraId="4B3C9A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CellStyle = (Style)FindResource(typeof(DataGridCell)),</w:t>
            </w:r>
          </w:p>
          <w:p w14:paraId="6F106F5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FontWeights.Bold,</w:t>
            </w:r>
          </w:p>
          <w:p w14:paraId="648BE5A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Brushes.DarkBlue</w:t>
            </w:r>
          </w:p>
          <w:p w14:paraId="65F6D0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});</w:t>
            </w:r>
          </w:p>
          <w:p w14:paraId="48AC701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A560B2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i = 0; i &lt; table.Rows; i++)</w:t>
            </w:r>
          </w:p>
          <w:p w14:paraId="71F6083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06A52EC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var row = new SimplexRow();</w:t>
            </w:r>
          </w:p>
          <w:p w14:paraId="0A0015D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 (int j = 0; j &lt; table.Cols; j++)</w:t>
            </w:r>
          </w:p>
          <w:p w14:paraId="405347A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55F19ED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if (i == table.Rows - 1 &amp;&amp; j == table.Cols - 1)</w:t>
            </w:r>
          </w:p>
          <w:p w14:paraId="3168C7D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1BC7ACD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row.Add("—");</w:t>
            </w:r>
          </w:p>
          <w:p w14:paraId="563DB7B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18BE205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else</w:t>
            </w:r>
          </w:p>
          <w:p w14:paraId="50EB147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{</w:t>
            </w:r>
          </w:p>
          <w:p w14:paraId="657D5D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row.Add(Math.Round(table.Matrix[i, j], 4).ToString());</w:t>
            </w:r>
          </w:p>
          <w:p w14:paraId="157D535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}</w:t>
            </w:r>
          </w:p>
          <w:p w14:paraId="03F1E08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713F8B4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DCF4D1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(i == table.Rows - 1)</w:t>
            </w:r>
          </w:p>
          <w:p w14:paraId="04CDD9B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6825A0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var rowStyle = new Style(typeof(DataGridRow));</w:t>
            </w:r>
          </w:p>
          <w:p w14:paraId="068B9E6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rowStyle.Setters.Add(new Setter(DataGridRow.BackgroundProperty, new SolidColorBrush(Color.FromArgb(255, 255, 200, 200))));</w:t>
            </w:r>
          </w:p>
          <w:p w14:paraId="3549977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rowStyle.Setters.Add(new Setter(DataGridRow.FontWeightProperty, FontWeights.Bold));</w:t>
            </w:r>
          </w:p>
          <w:p w14:paraId="634457D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dataGrid.RowStyle = rowStyle;</w:t>
            </w:r>
          </w:p>
          <w:p w14:paraId="4FEBBCD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21B91C4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57E161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((ObservableCollection&lt;SimplexRow&gt;)dataGrid.ItemsSource).Add(row);</w:t>
            </w:r>
          </w:p>
          <w:p w14:paraId="61229C2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07CDE45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0BE3C8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ResultStackPanel.Children.Add(dataGrid);</w:t>
            </w:r>
          </w:p>
          <w:p w14:paraId="1D247C6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1BC55D3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7D95547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ShowOptimalSolution(SimplexTable table, int numOriginalVars, ObjectiveType objective)</w:t>
            </w:r>
          </w:p>
          <w:p w14:paraId="64D54C4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65DB29B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string objectiveText = objective == ObjectiveType.Maximize ? "Max" : "Min";</w:t>
            </w:r>
          </w:p>
          <w:p w14:paraId="23DC0BA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string finalHeader = objective == ObjectiveType.Maximize ? "Fmax" : "Fmin";</w:t>
            </w:r>
          </w:p>
          <w:p w14:paraId="4BB6D12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F8322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solution = new TextBlock</w:t>
            </w:r>
          </w:p>
          <w:p w14:paraId="24CF9E6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4BFDCD8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FontSize = 18,</w:t>
            </w:r>
          </w:p>
          <w:p w14:paraId="62C3BA7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FontWeights.Bold,</w:t>
            </w:r>
          </w:p>
          <w:p w14:paraId="09D661E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Brushes.DarkGreen,</w:t>
            </w:r>
          </w:p>
          <w:p w14:paraId="00774EA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Margin = new Thickness(0, 20, 0, 10),</w:t>
            </w:r>
          </w:p>
          <w:p w14:paraId="7C117E8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Text = $"</w:t>
            </w:r>
            <w:r w:rsidRPr="002A0DB7">
              <w:rPr>
                <w:rFonts w:ascii="Segoe UI Emoji" w:hAnsi="Segoe UI Emoji" w:cs="Segoe UI Emoji"/>
                <w:color w:val="000000"/>
                <w:sz w:val="20"/>
                <w:lang w:val="en-US"/>
              </w:rPr>
              <w:t>✅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Оптимальный план найден! (Цель: {objectiveText})"</w:t>
            </w:r>
          </w:p>
          <w:p w14:paraId="462F4E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};</w:t>
            </w:r>
          </w:p>
          <w:p w14:paraId="1FE7DF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ResultStackPanel.Children.Add(solution);</w:t>
            </w:r>
          </w:p>
          <w:p w14:paraId="1D757AF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EFAB3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 f_bi = table.Matrix[table.NumConstraints, table.Cols - 1];</w:t>
            </w:r>
          </w:p>
          <w:p w14:paraId="32C49BE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lastRenderedPageBreak/>
              <w:t xml:space="preserve">            double finalF = -f_bi;</w:t>
            </w:r>
          </w:p>
          <w:p w14:paraId="3B9CB5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5EE69A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double[] x_values = new double[numOriginalVars];</w:t>
            </w:r>
          </w:p>
          <w:p w14:paraId="2658B7D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4916A1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numOriginalVars; j++)</w:t>
            </w:r>
          </w:p>
          <w:p w14:paraId="49A04DB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25D289BA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string varName = $"x{j + 1}";</w:t>
            </w:r>
          </w:p>
          <w:p w14:paraId="18FA5E0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int basisIndex = table.BasisVariables.IndexOf(varName);</w:t>
            </w:r>
          </w:p>
          <w:p w14:paraId="57F68BA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if (basisIndex != -1)</w:t>
            </w:r>
          </w:p>
          <w:p w14:paraId="2859A1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{</w:t>
            </w:r>
          </w:p>
          <w:p w14:paraId="1197640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x_values[j] = Math.Round(table.Matrix[basisIndex - 1, table.Cols - 1], 4);</w:t>
            </w:r>
          </w:p>
          <w:p w14:paraId="77E6520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}</w:t>
            </w:r>
          </w:p>
          <w:p w14:paraId="59E530A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48876DE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E90E3F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resultTable = new DataGrid</w:t>
            </w:r>
          </w:p>
          <w:p w14:paraId="6786E79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3D6EF8F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AutoGenerateColumns = false,</w:t>
            </w:r>
          </w:p>
          <w:p w14:paraId="65524AF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IsReadOnly = true,</w:t>
            </w:r>
          </w:p>
          <w:p w14:paraId="2113A04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HeadersVisibility = DataGridHeadersVisibility.Column,</w:t>
            </w:r>
          </w:p>
          <w:p w14:paraId="08F8B1D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Width = 450,</w:t>
            </w:r>
          </w:p>
          <w:p w14:paraId="47CC3E9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HorizontalAlignment = HorizontalAlignment.Left,</w:t>
            </w:r>
          </w:p>
          <w:p w14:paraId="018A99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Background = Brushes.LightYellow</w:t>
            </w:r>
          </w:p>
          <w:p w14:paraId="3D31768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};</w:t>
            </w:r>
          </w:p>
          <w:p w14:paraId="2D9C539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613F782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resultRow = new SimplexRow();</w:t>
            </w:r>
          </w:p>
          <w:p w14:paraId="5AF282F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for (int j = 0; j &lt; numOriginalVars; j++)</w:t>
            </w:r>
          </w:p>
          <w:p w14:paraId="2497C43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6D4EE3B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resultTable.Columns.Add(new DataGridTextColumn { Header = $"x{j + 1}", Width = new DataGridLength(1, DataGridLengthUnitType.Star), Binding = new Binding($"[{j}]") });</w:t>
            </w:r>
          </w:p>
          <w:p w14:paraId="0683DC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resultRow.Add(x_values[j].ToString());</w:t>
            </w:r>
          </w:p>
          <w:p w14:paraId="0BB294B4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</w:t>
            </w:r>
          </w:p>
          <w:p w14:paraId="5CFF7C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068918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resultTable.Columns.Add(new DataGridTextColumn</w:t>
            </w:r>
          </w:p>
          <w:p w14:paraId="56A2A99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395050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Header = finalHeader,</w:t>
            </w:r>
          </w:p>
          <w:p w14:paraId="5930385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Width = new DataGridLength(1.5, DataGridLengthUnitType.Star),</w:t>
            </w:r>
          </w:p>
          <w:p w14:paraId="29EE8E7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Binding = new Binding($"[{numOriginalVars}]"),</w:t>
            </w:r>
          </w:p>
          <w:p w14:paraId="3FDC46C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FontWeights.ExtraBold,</w:t>
            </w:r>
          </w:p>
          <w:p w14:paraId="0094B23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Brushes.DarkGreen</w:t>
            </w:r>
          </w:p>
          <w:p w14:paraId="6386957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});</w:t>
            </w:r>
          </w:p>
          <w:p w14:paraId="3D21D9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resultRow.Add(Math.Round(finalF, 4).ToString());</w:t>
            </w:r>
          </w:p>
          <w:p w14:paraId="56A6555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624EDB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1C0F3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resultTable.ItemsSource = new ObservableCollection&lt;SimplexRow&gt; { resultRow };</w:t>
            </w:r>
          </w:p>
          <w:p w14:paraId="3256DE2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4994C18D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ResultStackPanel.Children.Add(resultTable);</w:t>
            </w:r>
          </w:p>
          <w:p w14:paraId="6AD21A1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193F8BF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5EA6C8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ShowUnboundedSolution()</w:t>
            </w:r>
          </w:p>
          <w:p w14:paraId="7D53894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08C584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ResultStackPanel.Children.Clear();</w:t>
            </w:r>
          </w:p>
          <w:p w14:paraId="1C7D5A9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solution = new TextBlock</w:t>
            </w:r>
          </w:p>
          <w:p w14:paraId="10085D3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2BED007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FontSize = 18,</w:t>
            </w:r>
          </w:p>
          <w:p w14:paraId="3E36B363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FontWeights.Bold,</w:t>
            </w:r>
          </w:p>
          <w:p w14:paraId="538CA99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Brushes.DarkRed,</w:t>
            </w:r>
          </w:p>
          <w:p w14:paraId="5653E545" w14:textId="77777777" w:rsidR="002A0DB7" w:rsidRPr="00792DAC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Margin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 xml:space="preserve"> =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new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 xml:space="preserve">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Thickness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>(0, 20, 0, 0),</w:t>
            </w:r>
          </w:p>
          <w:p w14:paraId="6B8F5DDB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792DAC">
              <w:rPr>
                <w:rFonts w:ascii="Courier New" w:hAnsi="Courier New" w:cs="Courier New"/>
                <w:color w:val="000000"/>
                <w:sz w:val="20"/>
              </w:rPr>
              <w:lastRenderedPageBreak/>
              <w:t xml:space="preserve">               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Text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 xml:space="preserve"> = "</w:t>
            </w:r>
            <w:r w:rsidRPr="00792DAC">
              <w:rPr>
                <w:rFonts w:ascii="Segoe UI Emoji" w:hAnsi="Segoe UI Emoji" w:cs="Segoe UI Emoji"/>
                <w:color w:val="000000"/>
                <w:sz w:val="20"/>
              </w:rPr>
              <w:t>⚠</w:t>
            </w:r>
            <w:r w:rsidRPr="002A0DB7">
              <w:rPr>
                <w:rFonts w:ascii="Segoe UI Emoji" w:hAnsi="Segoe UI Emoji" w:cs="Segoe UI Emoji"/>
                <w:color w:val="000000"/>
                <w:sz w:val="20"/>
                <w:lang w:val="en-US"/>
              </w:rPr>
              <w:t>️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 xml:space="preserve"> Целевая функция не ограничена сверху!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Решения нет."</w:t>
            </w:r>
          </w:p>
          <w:p w14:paraId="761099E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};</w:t>
            </w:r>
          </w:p>
          <w:p w14:paraId="75EE5DE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ResultStackPanel.Children.Add(solution);</w:t>
            </w:r>
          </w:p>
          <w:p w14:paraId="54967A4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2BDD0720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5967259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private void ShowInfeasibleSolution()</w:t>
            </w:r>
          </w:p>
          <w:p w14:paraId="651A49A7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{</w:t>
            </w:r>
          </w:p>
          <w:p w14:paraId="3C887B2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ResultStackPanel.Children.Clear();</w:t>
            </w:r>
          </w:p>
          <w:p w14:paraId="5AE9B886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var solution = new TextBlock</w:t>
            </w:r>
          </w:p>
          <w:p w14:paraId="5358C458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{</w:t>
            </w:r>
          </w:p>
          <w:p w14:paraId="0F7151BE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FontSize = 18,</w:t>
            </w:r>
          </w:p>
          <w:p w14:paraId="09599D79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FontWeight = FontWeights.Bold,</w:t>
            </w:r>
          </w:p>
          <w:p w14:paraId="4DFAEE51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Foreground = Brushes.DarkRed,</w:t>
            </w:r>
          </w:p>
          <w:p w14:paraId="2E957E9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Margin = new Thickness(0, 20, 0, 0),</w:t>
            </w:r>
          </w:p>
          <w:p w14:paraId="3825D5D9" w14:textId="77777777" w:rsidR="002A0DB7" w:rsidRPr="00792DAC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Text = "</w:t>
            </w:r>
            <w:r w:rsidRPr="002A0DB7">
              <w:rPr>
                <w:rFonts w:ascii="Segoe UI Emoji" w:hAnsi="Segoe UI Emoji" w:cs="Segoe UI Emoji"/>
                <w:color w:val="000000"/>
                <w:sz w:val="20"/>
                <w:lang w:val="en-US"/>
              </w:rPr>
              <w:t>❌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План недопустим (Infeasible)! </w:t>
            </w:r>
            <w:r w:rsidRPr="00792DAC">
              <w:rPr>
                <w:rFonts w:ascii="Courier New" w:hAnsi="Courier New" w:cs="Courier New"/>
                <w:color w:val="000000"/>
                <w:sz w:val="20"/>
              </w:rPr>
              <w:t>Искусственные переменные остались в базисе с ненулевыми значениями."</w:t>
            </w:r>
          </w:p>
          <w:p w14:paraId="1E89B6C2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792DAC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};</w:t>
            </w:r>
          </w:p>
          <w:p w14:paraId="2434EA8C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ResultStackPanel.Children.Add(solution);</w:t>
            </w:r>
          </w:p>
          <w:p w14:paraId="1D16CDEF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}</w:t>
            </w:r>
          </w:p>
          <w:p w14:paraId="0EE711D5" w14:textId="77777777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}</w:t>
            </w:r>
          </w:p>
          <w:p w14:paraId="781B0462" w14:textId="51A3E135" w:rsidR="002A0DB7" w:rsidRPr="002A0DB7" w:rsidRDefault="002A0DB7" w:rsidP="002A0DB7">
            <w:pPr>
              <w:autoSpaceDE w:val="0"/>
              <w:autoSpaceDN w:val="0"/>
              <w:adjustRightInd w:val="0"/>
              <w:spacing w:line="240" w:lineRule="auto"/>
              <w:contextualSpacing/>
              <w:jc w:val="left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2A0DB7">
              <w:rPr>
                <w:rFonts w:ascii="Courier New" w:hAnsi="Courier New" w:cs="Courier New"/>
                <w:color w:val="000000"/>
                <w:sz w:val="20"/>
                <w:lang w:val="en-US"/>
              </w:rPr>
              <w:t>}</w:t>
            </w:r>
          </w:p>
        </w:tc>
      </w:tr>
    </w:tbl>
    <w:p w14:paraId="4D8F92AA" w14:textId="77777777" w:rsidR="002A0DB7" w:rsidRPr="002A0DB7" w:rsidRDefault="002A0DB7" w:rsidP="00F97523">
      <w:pPr>
        <w:keepNext/>
        <w:jc w:val="left"/>
        <w:rPr>
          <w:rFonts w:eastAsia="Calibri" w:cs="Times New Roman"/>
          <w:iCs/>
          <w:color w:val="000000"/>
          <w:szCs w:val="18"/>
          <w:lang w:val="en-US"/>
        </w:rPr>
      </w:pPr>
    </w:p>
    <w:p w14:paraId="6FF15B0B" w14:textId="77777777" w:rsidR="00F97523" w:rsidRPr="002A0DB7" w:rsidRDefault="00F97523" w:rsidP="00F97523">
      <w:pPr>
        <w:keepNext/>
        <w:jc w:val="left"/>
        <w:rPr>
          <w:rFonts w:eastAsia="Calibri" w:cs="Times New Roman"/>
          <w:iCs/>
          <w:color w:val="000000"/>
          <w:szCs w:val="18"/>
          <w:lang w:val="en-US"/>
        </w:rPr>
      </w:pPr>
    </w:p>
    <w:p w14:paraId="19954DA6" w14:textId="77777777" w:rsidR="00F97523" w:rsidRPr="002A0DB7" w:rsidRDefault="00F97523" w:rsidP="00F97523">
      <w:pPr>
        <w:rPr>
          <w:lang w:val="en-US"/>
        </w:rPr>
      </w:pPr>
    </w:p>
    <w:p w14:paraId="46CBD90D" w14:textId="77777777" w:rsidR="00F97523" w:rsidRPr="002A0DB7" w:rsidRDefault="00F97523" w:rsidP="00F97523">
      <w:pPr>
        <w:rPr>
          <w:lang w:val="en-US"/>
        </w:rPr>
      </w:pPr>
    </w:p>
    <w:p w14:paraId="18723A99" w14:textId="77777777" w:rsidR="00F97523" w:rsidRPr="002A0DB7" w:rsidRDefault="00F97523" w:rsidP="00F97523">
      <w:pPr>
        <w:rPr>
          <w:lang w:val="en-US"/>
        </w:rPr>
      </w:pPr>
    </w:p>
    <w:p w14:paraId="24E71297" w14:textId="507EF711" w:rsidR="00512B57" w:rsidRPr="002A0DB7" w:rsidRDefault="00512B57" w:rsidP="00B340D9">
      <w:pPr>
        <w:spacing w:after="160" w:line="259" w:lineRule="auto"/>
        <w:jc w:val="left"/>
        <w:rPr>
          <w:lang w:val="en-US"/>
        </w:rPr>
      </w:pPr>
    </w:p>
    <w:sectPr w:rsidR="00512B57" w:rsidRPr="002A0DB7" w:rsidSect="006712F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406F4" w14:textId="77777777" w:rsidR="00957D4F" w:rsidRDefault="00957D4F" w:rsidP="006712F1">
      <w:pPr>
        <w:spacing w:line="240" w:lineRule="auto"/>
      </w:pPr>
      <w:r>
        <w:separator/>
      </w:r>
    </w:p>
  </w:endnote>
  <w:endnote w:type="continuationSeparator" w:id="0">
    <w:p w14:paraId="18EA85CF" w14:textId="77777777" w:rsidR="00957D4F" w:rsidRDefault="00957D4F" w:rsidP="006712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876907"/>
      <w:docPartObj>
        <w:docPartGallery w:val="Page Numbers (Bottom of Page)"/>
        <w:docPartUnique/>
      </w:docPartObj>
    </w:sdtPr>
    <w:sdtContent>
      <w:p w14:paraId="2D2A357C" w14:textId="77777777" w:rsidR="006712F1" w:rsidRDefault="006712F1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52AF49" w14:textId="77777777" w:rsidR="006712F1" w:rsidRDefault="006712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DBB5" w14:textId="77777777" w:rsidR="00957D4F" w:rsidRDefault="00957D4F" w:rsidP="006712F1">
      <w:pPr>
        <w:spacing w:line="240" w:lineRule="auto"/>
      </w:pPr>
      <w:r>
        <w:separator/>
      </w:r>
    </w:p>
  </w:footnote>
  <w:footnote w:type="continuationSeparator" w:id="0">
    <w:p w14:paraId="28F76A8A" w14:textId="77777777" w:rsidR="00957D4F" w:rsidRDefault="00957D4F" w:rsidP="006712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4433"/>
    <w:multiLevelType w:val="multilevel"/>
    <w:tmpl w:val="CC94DB9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36229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82"/>
    <w:rsid w:val="00001D1E"/>
    <w:rsid w:val="00003A82"/>
    <w:rsid w:val="000E4564"/>
    <w:rsid w:val="001250D0"/>
    <w:rsid w:val="001A7462"/>
    <w:rsid w:val="00213835"/>
    <w:rsid w:val="00220E70"/>
    <w:rsid w:val="002422BB"/>
    <w:rsid w:val="00242E1E"/>
    <w:rsid w:val="00246E9E"/>
    <w:rsid w:val="00247976"/>
    <w:rsid w:val="002638E2"/>
    <w:rsid w:val="0028709B"/>
    <w:rsid w:val="002A0DB7"/>
    <w:rsid w:val="002B6011"/>
    <w:rsid w:val="002B7D37"/>
    <w:rsid w:val="003209BF"/>
    <w:rsid w:val="00321D22"/>
    <w:rsid w:val="00332CB5"/>
    <w:rsid w:val="00353C5A"/>
    <w:rsid w:val="00371DA9"/>
    <w:rsid w:val="003E756F"/>
    <w:rsid w:val="004029DF"/>
    <w:rsid w:val="004A5933"/>
    <w:rsid w:val="004D0B1E"/>
    <w:rsid w:val="004E7F05"/>
    <w:rsid w:val="00504B7C"/>
    <w:rsid w:val="00512B57"/>
    <w:rsid w:val="00514267"/>
    <w:rsid w:val="0055288E"/>
    <w:rsid w:val="00555CFF"/>
    <w:rsid w:val="005A2CE5"/>
    <w:rsid w:val="005B316F"/>
    <w:rsid w:val="006712F1"/>
    <w:rsid w:val="007646FE"/>
    <w:rsid w:val="00772020"/>
    <w:rsid w:val="00792DAC"/>
    <w:rsid w:val="00830654"/>
    <w:rsid w:val="008639D5"/>
    <w:rsid w:val="008648A2"/>
    <w:rsid w:val="00924CE6"/>
    <w:rsid w:val="0094470B"/>
    <w:rsid w:val="00957D4F"/>
    <w:rsid w:val="009C4CF9"/>
    <w:rsid w:val="009D57BD"/>
    <w:rsid w:val="00A377DE"/>
    <w:rsid w:val="00A6359A"/>
    <w:rsid w:val="00AB17F5"/>
    <w:rsid w:val="00AE734D"/>
    <w:rsid w:val="00B0394A"/>
    <w:rsid w:val="00B340D9"/>
    <w:rsid w:val="00B35F46"/>
    <w:rsid w:val="00B430EE"/>
    <w:rsid w:val="00B50660"/>
    <w:rsid w:val="00B90FC1"/>
    <w:rsid w:val="00B93427"/>
    <w:rsid w:val="00BF63D3"/>
    <w:rsid w:val="00C03053"/>
    <w:rsid w:val="00C2338F"/>
    <w:rsid w:val="00C400EB"/>
    <w:rsid w:val="00C668FC"/>
    <w:rsid w:val="00CD39C6"/>
    <w:rsid w:val="00D97095"/>
    <w:rsid w:val="00DA1F63"/>
    <w:rsid w:val="00DC5F56"/>
    <w:rsid w:val="00DE52CC"/>
    <w:rsid w:val="00DF553D"/>
    <w:rsid w:val="00E26A9D"/>
    <w:rsid w:val="00E457EC"/>
    <w:rsid w:val="00E46F0E"/>
    <w:rsid w:val="00EA18E9"/>
    <w:rsid w:val="00EA26EF"/>
    <w:rsid w:val="00EB3723"/>
    <w:rsid w:val="00F056D2"/>
    <w:rsid w:val="00F11E18"/>
    <w:rsid w:val="00F23A7E"/>
    <w:rsid w:val="00F40E4B"/>
    <w:rsid w:val="00F428BD"/>
    <w:rsid w:val="00F97523"/>
    <w:rsid w:val="00FA5755"/>
    <w:rsid w:val="00F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8113"/>
  <w15:chartTrackingRefBased/>
  <w15:docId w15:val="{A41191DA-B522-4C2C-9B9F-780983BA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DB7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338F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2B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F5DE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FF5DEB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C2338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12B57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2B57"/>
    <w:pPr>
      <w:spacing w:after="100"/>
    </w:pPr>
  </w:style>
  <w:style w:type="character" w:styleId="a6">
    <w:name w:val="Hyperlink"/>
    <w:basedOn w:val="a0"/>
    <w:uiPriority w:val="99"/>
    <w:unhideWhenUsed/>
    <w:rsid w:val="00512B5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B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6712F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712F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712F1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712F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712F1"/>
    <w:rPr>
      <w:rFonts w:ascii="Times New Roman" w:hAnsi="Times New Roman"/>
      <w:sz w:val="28"/>
    </w:rPr>
  </w:style>
  <w:style w:type="table" w:styleId="ac">
    <w:name w:val="Table Grid"/>
    <w:basedOn w:val="a1"/>
    <w:uiPriority w:val="39"/>
    <w:rsid w:val="00671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aliases w:val="Таблица"/>
    <w:uiPriority w:val="1"/>
    <w:qFormat/>
    <w:rsid w:val="006712F1"/>
    <w:pPr>
      <w:spacing w:after="0" w:line="240" w:lineRule="auto"/>
      <w:jc w:val="center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c"/>
    <w:uiPriority w:val="39"/>
    <w:qFormat/>
    <w:rsid w:val="00003A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FA5755"/>
    <w:rPr>
      <w:iCs/>
      <w:color w:val="000000" w:themeColor="text1"/>
      <w:szCs w:val="18"/>
    </w:rPr>
  </w:style>
  <w:style w:type="table" w:customStyle="1" w:styleId="21">
    <w:name w:val="Сетка таблицы2"/>
    <w:basedOn w:val="a1"/>
    <w:next w:val="ac"/>
    <w:uiPriority w:val="39"/>
    <w:rsid w:val="000E45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27725-C9FD-4BD0-84D0-6EFE7B295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310</TotalTime>
  <Pages>1</Pages>
  <Words>8322</Words>
  <Characters>47437</Characters>
  <Application>Microsoft Office Word</Application>
  <DocSecurity>0</DocSecurity>
  <Lines>395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артём петров</cp:lastModifiedBy>
  <cp:revision>62</cp:revision>
  <cp:lastPrinted>2025-12-08T10:09:00Z</cp:lastPrinted>
  <dcterms:created xsi:type="dcterms:W3CDTF">2025-11-14T06:07:00Z</dcterms:created>
  <dcterms:modified xsi:type="dcterms:W3CDTF">2025-12-08T12:49:00Z</dcterms:modified>
</cp:coreProperties>
</file>